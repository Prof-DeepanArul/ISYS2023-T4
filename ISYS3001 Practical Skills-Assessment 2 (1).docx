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AB766" w14:textId="56876166" w:rsidR="006D4523" w:rsidRPr="00DF5EE3" w:rsidRDefault="00FE1315" w:rsidP="00CE4555">
      <w:pPr>
        <w:tabs>
          <w:tab w:val="left" w:pos="1710"/>
        </w:tabs>
        <w:rPr>
          <w:rFonts w:ascii="Roboto" w:hAnsi="Roboto" w:cs="Times New Roman"/>
          <w:bCs/>
          <w:color w:val="005E86"/>
          <w:sz w:val="22"/>
          <w:szCs w:val="17"/>
          <w:highlight w:val="yellow"/>
        </w:rPr>
      </w:pPr>
      <w:r w:rsidRPr="00DF5EE3">
        <w:rPr>
          <w:rFonts w:ascii="Roboto" w:hAnsi="Roboto" w:cs="Times New Roman"/>
          <w:b/>
          <w:bCs/>
          <w:color w:val="005E86"/>
          <w:sz w:val="22"/>
          <w:szCs w:val="17"/>
          <w:highlight w:val="yellow"/>
        </w:rPr>
        <w:t>Task:</w:t>
      </w:r>
      <w:r w:rsidRPr="00DF5EE3">
        <w:rPr>
          <w:rFonts w:ascii="Roboto" w:hAnsi="Roboto" w:cs="Times New Roman"/>
          <w:b/>
          <w:bCs/>
          <w:color w:val="005E86"/>
          <w:sz w:val="22"/>
          <w:szCs w:val="17"/>
          <w:highlight w:val="yellow"/>
        </w:rPr>
        <w:tab/>
      </w:r>
      <w:r w:rsidR="00023331" w:rsidRPr="00DF5EE3">
        <w:rPr>
          <w:rFonts w:ascii="Roboto" w:hAnsi="Roboto" w:cs="Times New Roman"/>
          <w:bCs/>
          <w:color w:val="005E86"/>
          <w:sz w:val="22"/>
          <w:szCs w:val="17"/>
          <w:highlight w:val="yellow"/>
        </w:rPr>
        <w:t>GitHub, Builds and RFP</w:t>
      </w:r>
    </w:p>
    <w:p w14:paraId="384A7B6D" w14:textId="180F65EA" w:rsidR="00FE1315" w:rsidRPr="00DF5EE3" w:rsidRDefault="00FE1315" w:rsidP="00CE4555">
      <w:pPr>
        <w:tabs>
          <w:tab w:val="left" w:pos="1710"/>
        </w:tabs>
        <w:rPr>
          <w:rFonts w:ascii="Roboto" w:hAnsi="Roboto" w:cs="Times New Roman"/>
          <w:bCs/>
          <w:color w:val="005E86"/>
          <w:sz w:val="22"/>
          <w:szCs w:val="17"/>
          <w:highlight w:val="yellow"/>
        </w:rPr>
      </w:pPr>
      <w:r w:rsidRPr="00DF5EE3">
        <w:rPr>
          <w:rFonts w:ascii="Roboto" w:hAnsi="Roboto" w:cs="Times New Roman"/>
          <w:b/>
          <w:bCs/>
          <w:color w:val="005E86"/>
          <w:sz w:val="22"/>
          <w:szCs w:val="17"/>
          <w:highlight w:val="yellow"/>
        </w:rPr>
        <w:t>Unit</w:t>
      </w:r>
      <w:r w:rsidRPr="00DF5EE3">
        <w:rPr>
          <w:rFonts w:ascii="Roboto" w:hAnsi="Roboto" w:cs="Times New Roman"/>
          <w:bCs/>
          <w:color w:val="005E86"/>
          <w:sz w:val="22"/>
          <w:szCs w:val="17"/>
          <w:highlight w:val="yellow"/>
        </w:rPr>
        <w:t xml:space="preserve"> </w:t>
      </w:r>
      <w:r w:rsidRPr="00DF5EE3">
        <w:rPr>
          <w:rFonts w:ascii="Roboto" w:hAnsi="Roboto" w:cs="Times New Roman"/>
          <w:b/>
          <w:bCs/>
          <w:color w:val="005E86"/>
          <w:sz w:val="22"/>
          <w:szCs w:val="17"/>
          <w:highlight w:val="yellow"/>
        </w:rPr>
        <w:t>Objectives</w:t>
      </w:r>
      <w:r w:rsidRPr="00DF5EE3">
        <w:rPr>
          <w:rFonts w:ascii="Roboto" w:hAnsi="Roboto" w:cs="Times New Roman"/>
          <w:bCs/>
          <w:color w:val="005E86"/>
          <w:sz w:val="22"/>
          <w:szCs w:val="17"/>
          <w:highlight w:val="yellow"/>
        </w:rPr>
        <w:t>:</w:t>
      </w:r>
      <w:r w:rsidRPr="00DF5EE3">
        <w:rPr>
          <w:rFonts w:ascii="Roboto" w:hAnsi="Roboto" w:cs="Times New Roman"/>
          <w:bCs/>
          <w:color w:val="005E86"/>
          <w:sz w:val="22"/>
          <w:szCs w:val="17"/>
          <w:highlight w:val="yellow"/>
        </w:rPr>
        <w:tab/>
        <w:t>LO2, LO3</w:t>
      </w:r>
    </w:p>
    <w:p w14:paraId="1C6DE75B" w14:textId="27D4E458" w:rsidR="00FE1315" w:rsidRPr="00DF5EE3" w:rsidRDefault="00FE1315" w:rsidP="00CE4555">
      <w:pPr>
        <w:tabs>
          <w:tab w:val="left" w:pos="1710"/>
        </w:tabs>
        <w:rPr>
          <w:rFonts w:ascii="Roboto" w:hAnsi="Roboto" w:cs="Times New Roman"/>
          <w:bCs/>
          <w:color w:val="005E86"/>
          <w:sz w:val="22"/>
          <w:szCs w:val="17"/>
          <w:highlight w:val="yellow"/>
        </w:rPr>
      </w:pPr>
      <w:r w:rsidRPr="00DF5EE3">
        <w:rPr>
          <w:rFonts w:ascii="Roboto" w:hAnsi="Roboto" w:cs="Times New Roman"/>
          <w:b/>
          <w:bCs/>
          <w:color w:val="005E86"/>
          <w:sz w:val="22"/>
          <w:szCs w:val="17"/>
          <w:highlight w:val="yellow"/>
        </w:rPr>
        <w:t>Due</w:t>
      </w:r>
      <w:r w:rsidRPr="00DF5EE3">
        <w:rPr>
          <w:rFonts w:ascii="Roboto" w:hAnsi="Roboto" w:cs="Times New Roman"/>
          <w:bCs/>
          <w:color w:val="005E86"/>
          <w:sz w:val="22"/>
          <w:szCs w:val="17"/>
          <w:highlight w:val="yellow"/>
        </w:rPr>
        <w:t xml:space="preserve"> </w:t>
      </w:r>
      <w:r w:rsidRPr="00DF5EE3">
        <w:rPr>
          <w:rFonts w:ascii="Roboto" w:hAnsi="Roboto" w:cs="Times New Roman"/>
          <w:b/>
          <w:bCs/>
          <w:color w:val="005E86"/>
          <w:sz w:val="22"/>
          <w:szCs w:val="17"/>
          <w:highlight w:val="yellow"/>
        </w:rPr>
        <w:t>Date</w:t>
      </w:r>
      <w:r w:rsidRPr="00DF5EE3">
        <w:rPr>
          <w:rFonts w:ascii="Roboto" w:hAnsi="Roboto" w:cs="Times New Roman"/>
          <w:bCs/>
          <w:color w:val="005E86"/>
          <w:sz w:val="22"/>
          <w:szCs w:val="17"/>
          <w:highlight w:val="yellow"/>
        </w:rPr>
        <w:t>:</w:t>
      </w:r>
      <w:r w:rsidRPr="00DF5EE3">
        <w:rPr>
          <w:rFonts w:ascii="Roboto" w:hAnsi="Roboto" w:cs="Times New Roman"/>
          <w:bCs/>
          <w:color w:val="005E86"/>
          <w:sz w:val="22"/>
          <w:szCs w:val="17"/>
          <w:highlight w:val="yellow"/>
        </w:rPr>
        <w:tab/>
        <w:t>Monday of Week 4, 11:59 pm</w:t>
      </w:r>
    </w:p>
    <w:p w14:paraId="3F5150F8" w14:textId="0A3296A4" w:rsidR="00FE1315" w:rsidRPr="00DF5EE3" w:rsidRDefault="00FE1315" w:rsidP="00CE4555">
      <w:pPr>
        <w:tabs>
          <w:tab w:val="left" w:pos="1710"/>
        </w:tabs>
        <w:rPr>
          <w:rFonts w:ascii="Roboto" w:hAnsi="Roboto" w:cs="Times New Roman"/>
          <w:bCs/>
          <w:color w:val="005E86"/>
          <w:sz w:val="22"/>
          <w:szCs w:val="17"/>
          <w:highlight w:val="yellow"/>
        </w:rPr>
      </w:pPr>
      <w:r w:rsidRPr="00DF5EE3">
        <w:rPr>
          <w:rFonts w:ascii="Roboto" w:hAnsi="Roboto" w:cs="Times New Roman"/>
          <w:b/>
          <w:bCs/>
          <w:color w:val="005E86"/>
          <w:sz w:val="22"/>
          <w:szCs w:val="17"/>
          <w:highlight w:val="yellow"/>
        </w:rPr>
        <w:t>Weight</w:t>
      </w:r>
      <w:r w:rsidRPr="00DF5EE3">
        <w:rPr>
          <w:rFonts w:ascii="Roboto" w:hAnsi="Roboto" w:cs="Times New Roman"/>
          <w:bCs/>
          <w:color w:val="005E86"/>
          <w:sz w:val="22"/>
          <w:szCs w:val="17"/>
          <w:highlight w:val="yellow"/>
        </w:rPr>
        <w:t>:</w:t>
      </w:r>
      <w:r w:rsidRPr="00DF5EE3">
        <w:rPr>
          <w:rFonts w:ascii="Roboto" w:hAnsi="Roboto" w:cs="Times New Roman"/>
          <w:bCs/>
          <w:color w:val="005E86"/>
          <w:sz w:val="22"/>
          <w:szCs w:val="17"/>
          <w:highlight w:val="yellow"/>
        </w:rPr>
        <w:tab/>
        <w:t>4</w:t>
      </w:r>
      <w:r w:rsidR="00692EA3" w:rsidRPr="00DF5EE3">
        <w:rPr>
          <w:rFonts w:ascii="Roboto" w:hAnsi="Roboto" w:cs="Times New Roman"/>
          <w:bCs/>
          <w:color w:val="005E86"/>
          <w:sz w:val="22"/>
          <w:szCs w:val="17"/>
          <w:highlight w:val="yellow"/>
        </w:rPr>
        <w:t>0</w:t>
      </w:r>
      <w:r w:rsidRPr="00DF5EE3">
        <w:rPr>
          <w:rFonts w:ascii="Roboto" w:hAnsi="Roboto" w:cs="Times New Roman"/>
          <w:bCs/>
          <w:color w:val="005E86"/>
          <w:sz w:val="22"/>
          <w:szCs w:val="17"/>
          <w:highlight w:val="yellow"/>
        </w:rPr>
        <w:t>%</w:t>
      </w:r>
    </w:p>
    <w:p w14:paraId="2D9C1BCD" w14:textId="51C9B6D1" w:rsidR="00FE1315" w:rsidRPr="00602E9B" w:rsidRDefault="00FE1315" w:rsidP="00CE4555">
      <w:pPr>
        <w:tabs>
          <w:tab w:val="left" w:pos="1710"/>
        </w:tabs>
        <w:rPr>
          <w:rFonts w:ascii="Roboto" w:hAnsi="Roboto" w:cs="Times New Roman"/>
          <w:bCs/>
          <w:color w:val="005E86"/>
          <w:sz w:val="22"/>
          <w:szCs w:val="17"/>
        </w:rPr>
      </w:pPr>
      <w:r w:rsidRPr="00DF5EE3">
        <w:rPr>
          <w:rFonts w:ascii="Roboto" w:hAnsi="Roboto" w:cs="Times New Roman"/>
          <w:b/>
          <w:bCs/>
          <w:color w:val="005E86"/>
          <w:sz w:val="22"/>
          <w:szCs w:val="17"/>
          <w:highlight w:val="yellow"/>
        </w:rPr>
        <w:t>Must be completed as individuals.</w:t>
      </w:r>
    </w:p>
    <w:p w14:paraId="58E35BEA" w14:textId="77777777" w:rsidR="00FE1315" w:rsidRPr="00602E9B" w:rsidRDefault="00FE1315" w:rsidP="00FE1315">
      <w:pPr>
        <w:pBdr>
          <w:bottom w:val="single" w:sz="4" w:space="1" w:color="auto"/>
        </w:pBdr>
        <w:tabs>
          <w:tab w:val="left" w:pos="1440"/>
        </w:tabs>
        <w:rPr>
          <w:rFonts w:ascii="Roboto" w:hAnsi="Roboto" w:cs="Times New Roman"/>
          <w:bCs/>
          <w:color w:val="005E86"/>
          <w:szCs w:val="17"/>
        </w:rPr>
      </w:pPr>
    </w:p>
    <w:p w14:paraId="254A150C" w14:textId="42775454" w:rsidR="00D45A82" w:rsidRPr="00602E9B" w:rsidRDefault="00FE1315" w:rsidP="006D4523">
      <w:pPr>
        <w:rPr>
          <w:rFonts w:ascii="Roboto" w:hAnsi="Roboto" w:cs="Times New Roman"/>
          <w:b/>
          <w:bCs/>
          <w:color w:val="005E86"/>
          <w:sz w:val="20"/>
          <w:szCs w:val="17"/>
        </w:rPr>
      </w:pPr>
      <w:r w:rsidRPr="00602E9B">
        <w:rPr>
          <w:rFonts w:ascii="Roboto" w:hAnsi="Roboto" w:cs="Times New Roman"/>
          <w:b/>
          <w:bCs/>
          <w:color w:val="005E86"/>
          <w:sz w:val="24"/>
          <w:szCs w:val="17"/>
        </w:rPr>
        <w:t>Task</w:t>
      </w:r>
      <w:r w:rsidRPr="00602E9B">
        <w:rPr>
          <w:rFonts w:ascii="Roboto" w:hAnsi="Roboto" w:cs="Times New Roman"/>
          <w:b/>
          <w:bCs/>
          <w:color w:val="005E86"/>
          <w:sz w:val="20"/>
          <w:szCs w:val="17"/>
        </w:rPr>
        <w:t xml:space="preserve"> </w:t>
      </w:r>
      <w:r w:rsidRPr="00602E9B">
        <w:rPr>
          <w:rFonts w:ascii="Roboto" w:hAnsi="Roboto" w:cs="Times New Roman"/>
          <w:b/>
          <w:bCs/>
          <w:color w:val="005E86"/>
          <w:sz w:val="24"/>
          <w:szCs w:val="17"/>
        </w:rPr>
        <w:t>Descri</w:t>
      </w:r>
      <w:r w:rsidRPr="00602E9B">
        <w:rPr>
          <w:rFonts w:ascii="Roboto" w:hAnsi="Roboto" w:cs="Times New Roman"/>
          <w:b/>
          <w:bCs/>
          <w:color w:val="1F4E79" w:themeColor="accent5" w:themeShade="80"/>
          <w:sz w:val="24"/>
          <w:szCs w:val="17"/>
        </w:rPr>
        <w:t>ptio</w:t>
      </w:r>
      <w:r w:rsidRPr="00602E9B">
        <w:rPr>
          <w:rFonts w:ascii="Roboto" w:hAnsi="Roboto" w:cs="Times New Roman"/>
          <w:b/>
          <w:bCs/>
          <w:color w:val="005E86"/>
          <w:sz w:val="24"/>
          <w:szCs w:val="17"/>
        </w:rPr>
        <w:t>n</w:t>
      </w:r>
      <w:r w:rsidR="00692EA3" w:rsidRPr="00602E9B">
        <w:rPr>
          <w:rFonts w:ascii="Roboto" w:hAnsi="Roboto" w:cs="Times New Roman"/>
          <w:b/>
          <w:bCs/>
          <w:color w:val="005E86"/>
          <w:sz w:val="24"/>
          <w:szCs w:val="17"/>
        </w:rPr>
        <w:t>s</w:t>
      </w:r>
      <w:r w:rsidRPr="00602E9B">
        <w:rPr>
          <w:rFonts w:ascii="Roboto" w:hAnsi="Roboto" w:cs="Times New Roman"/>
          <w:b/>
          <w:bCs/>
          <w:color w:val="005E86"/>
          <w:sz w:val="20"/>
          <w:szCs w:val="17"/>
        </w:rPr>
        <w:t>:</w:t>
      </w:r>
    </w:p>
    <w:p w14:paraId="6F2C835E" w14:textId="77777777" w:rsidR="00DC1177" w:rsidRPr="00602E9B" w:rsidRDefault="00DC1177" w:rsidP="00DC1177">
      <w:pPr>
        <w:rPr>
          <w:rFonts w:ascii="Roboto" w:hAnsi="Roboto" w:cs="Times New Roman"/>
          <w:b/>
          <w:color w:val="44546A" w:themeColor="text2"/>
          <w:sz w:val="20"/>
          <w:szCs w:val="17"/>
        </w:rPr>
      </w:pPr>
      <w:r w:rsidRPr="00602E9B">
        <w:rPr>
          <w:rFonts w:ascii="Roboto" w:hAnsi="Roboto" w:cs="Times New Roman"/>
          <w:b/>
          <w:color w:val="44546A" w:themeColor="text2"/>
          <w:sz w:val="20"/>
          <w:szCs w:val="17"/>
        </w:rPr>
        <w:t>Code/file version management (8 marks)</w:t>
      </w:r>
    </w:p>
    <w:p w14:paraId="6F38996D" w14:textId="77777777" w:rsidR="00453456" w:rsidRPr="00602E9B" w:rsidRDefault="00DC1177" w:rsidP="00543700">
      <w:pPr>
        <w:jc w:val="both"/>
        <w:rPr>
          <w:rFonts w:ascii="Roboto" w:hAnsi="Roboto" w:cs="Times New Roman"/>
          <w:bCs/>
          <w:sz w:val="20"/>
          <w:szCs w:val="17"/>
        </w:rPr>
      </w:pPr>
      <w:r w:rsidRPr="00602E9B">
        <w:rPr>
          <w:rFonts w:ascii="Roboto" w:hAnsi="Roboto" w:cs="Times New Roman"/>
          <w:bCs/>
          <w:sz w:val="20"/>
          <w:szCs w:val="17"/>
        </w:rPr>
        <w:t>On GitHub is a public project named:</w:t>
      </w:r>
    </w:p>
    <w:p w14:paraId="19B894A1" w14:textId="3FCBF3DD" w:rsidR="00DC1177" w:rsidRPr="00602E9B" w:rsidRDefault="00000000" w:rsidP="00543700">
      <w:pPr>
        <w:jc w:val="both"/>
        <w:rPr>
          <w:rFonts w:ascii="Roboto" w:hAnsi="Roboto" w:cs="Times New Roman"/>
          <w:bCs/>
          <w:i/>
          <w:iCs/>
          <w:sz w:val="20"/>
          <w:szCs w:val="17"/>
        </w:rPr>
      </w:pPr>
      <w:hyperlink r:id="rId8" w:history="1">
        <w:r w:rsidR="00861B82" w:rsidRPr="00602E9B">
          <w:rPr>
            <w:rStyle w:val="Hyperlink"/>
            <w:rFonts w:ascii="Roboto" w:hAnsi="Roboto" w:cs="Times New Roman"/>
            <w:bCs/>
            <w:i/>
            <w:iCs/>
            <w:sz w:val="20"/>
            <w:szCs w:val="17"/>
          </w:rPr>
          <w:t>b-pillai/ISYS3001_2023_Term1-Assessment2</w:t>
        </w:r>
      </w:hyperlink>
    </w:p>
    <w:p w14:paraId="592A921E" w14:textId="77777777" w:rsidR="00DC1177" w:rsidRPr="00602E9B" w:rsidRDefault="00DC1177" w:rsidP="00543700">
      <w:pPr>
        <w:jc w:val="both"/>
        <w:rPr>
          <w:rFonts w:ascii="Roboto" w:hAnsi="Roboto" w:cs="Times New Roman"/>
          <w:bCs/>
          <w:sz w:val="20"/>
          <w:szCs w:val="17"/>
        </w:rPr>
      </w:pPr>
      <w:r w:rsidRPr="00602E9B">
        <w:rPr>
          <w:rFonts w:ascii="Roboto" w:hAnsi="Roboto" w:cs="Times New Roman"/>
          <w:bCs/>
          <w:sz w:val="20"/>
          <w:szCs w:val="17"/>
        </w:rPr>
        <w:t>You are required to sign up to GitHub and then:</w:t>
      </w:r>
    </w:p>
    <w:p w14:paraId="51347A7D" w14:textId="2002278A" w:rsidR="00DC1177" w:rsidRPr="00602E9B" w:rsidRDefault="00DC1177" w:rsidP="00543700">
      <w:pPr>
        <w:pStyle w:val="ListParagraph"/>
        <w:numPr>
          <w:ilvl w:val="0"/>
          <w:numId w:val="5"/>
        </w:numPr>
        <w:ind w:left="360" w:hanging="360"/>
        <w:jc w:val="both"/>
        <w:rPr>
          <w:rFonts w:ascii="Roboto" w:hAnsi="Roboto" w:cs="Times New Roman"/>
          <w:bCs/>
          <w:sz w:val="20"/>
          <w:szCs w:val="17"/>
        </w:rPr>
      </w:pPr>
      <w:r w:rsidRPr="00602E9B">
        <w:rPr>
          <w:rFonts w:ascii="Roboto" w:hAnsi="Roboto" w:cs="Times New Roman"/>
          <w:bCs/>
          <w:sz w:val="20"/>
          <w:szCs w:val="17"/>
        </w:rPr>
        <w:t xml:space="preserve">Fork this project into your public space </w:t>
      </w:r>
      <w:r w:rsidR="00374047" w:rsidRPr="00602E9B">
        <w:rPr>
          <w:rFonts w:ascii="Roboto" w:hAnsi="Roboto" w:cs="Times New Roman"/>
          <w:bCs/>
          <w:sz w:val="20"/>
          <w:szCs w:val="17"/>
        </w:rPr>
        <w:br/>
      </w:r>
      <w:r w:rsidRPr="00602E9B">
        <w:rPr>
          <w:rFonts w:ascii="Roboto" w:hAnsi="Roboto" w:cs="Times New Roman"/>
          <w:bCs/>
          <w:sz w:val="20"/>
          <w:szCs w:val="17"/>
        </w:rPr>
        <w:t>(4 marks)</w:t>
      </w:r>
    </w:p>
    <w:p w14:paraId="2E0FBB9C" w14:textId="7660716A" w:rsidR="00DC1177" w:rsidRPr="00602E9B" w:rsidRDefault="00DC1177" w:rsidP="00543700">
      <w:pPr>
        <w:pStyle w:val="ListParagraph"/>
        <w:numPr>
          <w:ilvl w:val="0"/>
          <w:numId w:val="5"/>
        </w:numPr>
        <w:ind w:left="360" w:hanging="360"/>
        <w:jc w:val="both"/>
        <w:rPr>
          <w:rFonts w:ascii="Roboto" w:hAnsi="Roboto" w:cs="Times New Roman"/>
          <w:bCs/>
          <w:sz w:val="20"/>
          <w:szCs w:val="17"/>
        </w:rPr>
      </w:pPr>
      <w:r w:rsidRPr="00602E9B">
        <w:rPr>
          <w:rFonts w:ascii="Roboto" w:hAnsi="Roboto" w:cs="Times New Roman"/>
          <w:bCs/>
          <w:sz w:val="20"/>
          <w:szCs w:val="17"/>
        </w:rPr>
        <w:t>Modify the Word document called ISYS3001.docx (it contains instructions) in your own repository and create a pull request to the main repository (4 marks)</w:t>
      </w:r>
    </w:p>
    <w:p w14:paraId="2C9D2192" w14:textId="77777777" w:rsidR="00DC1177" w:rsidRPr="00602E9B" w:rsidRDefault="00DC1177" w:rsidP="00543700">
      <w:pPr>
        <w:jc w:val="both"/>
        <w:rPr>
          <w:rFonts w:ascii="Roboto" w:hAnsi="Roboto" w:cs="Times New Roman"/>
          <w:bCs/>
          <w:sz w:val="20"/>
          <w:szCs w:val="17"/>
        </w:rPr>
      </w:pPr>
      <w:r w:rsidRPr="00602E9B">
        <w:rPr>
          <w:rFonts w:ascii="Roboto" w:hAnsi="Roboto" w:cs="Times New Roman"/>
          <w:bCs/>
          <w:i/>
          <w:iCs/>
          <w:sz w:val="20"/>
          <w:szCs w:val="17"/>
        </w:rPr>
        <w:t>Note:</w:t>
      </w:r>
      <w:r w:rsidRPr="00602E9B">
        <w:rPr>
          <w:rFonts w:ascii="Roboto" w:hAnsi="Roboto" w:cs="Times New Roman"/>
          <w:bCs/>
          <w:sz w:val="20"/>
          <w:szCs w:val="17"/>
        </w:rPr>
        <w:t xml:space="preserve"> At various times the project manager (repository owner) will pull changes into the mainline. This will be reflected in your GitHub view of the project.</w:t>
      </w:r>
    </w:p>
    <w:p w14:paraId="231DA5F9" w14:textId="77777777" w:rsidR="00DC1177" w:rsidRPr="00602E9B" w:rsidRDefault="00DC1177" w:rsidP="00DC1177">
      <w:pPr>
        <w:rPr>
          <w:rFonts w:ascii="Roboto" w:hAnsi="Roboto" w:cs="Times New Roman"/>
          <w:bCs/>
          <w:i/>
          <w:iCs/>
          <w:sz w:val="20"/>
          <w:szCs w:val="17"/>
        </w:rPr>
      </w:pPr>
      <w:r w:rsidRPr="00602E9B">
        <w:rPr>
          <w:rFonts w:ascii="Roboto" w:hAnsi="Roboto" w:cs="Times New Roman"/>
          <w:bCs/>
          <w:i/>
          <w:iCs/>
          <w:sz w:val="20"/>
          <w:szCs w:val="17"/>
        </w:rPr>
        <w:t>Important:</w:t>
      </w:r>
    </w:p>
    <w:p w14:paraId="43750352" w14:textId="6E49BF2D" w:rsidR="00DC1177" w:rsidRPr="00602E9B" w:rsidRDefault="00DC1177" w:rsidP="00543700">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You will need to add your GitHub account name to your assignment! (So that the marker can confirm your project activity).</w:t>
      </w:r>
    </w:p>
    <w:p w14:paraId="7B0D2DAA" w14:textId="77777777" w:rsidR="00DC1177" w:rsidRPr="00602E9B" w:rsidRDefault="00DC1177" w:rsidP="00543700">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Remember that your name will be public, please do not disclose any personal information.</w:t>
      </w:r>
    </w:p>
    <w:p w14:paraId="4860A361" w14:textId="763A808F" w:rsidR="00692EA3" w:rsidRPr="00602E9B" w:rsidRDefault="00DC1177" w:rsidP="00543700">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 xml:space="preserve">Do not place your </w:t>
      </w:r>
      <w:r w:rsidR="004A081C" w:rsidRPr="00602E9B">
        <w:rPr>
          <w:rFonts w:ascii="Roboto" w:hAnsi="Roboto" w:cs="Times New Roman"/>
          <w:bCs/>
          <w:sz w:val="20"/>
          <w:szCs w:val="17"/>
        </w:rPr>
        <w:t>student ID</w:t>
      </w:r>
      <w:r w:rsidRPr="00602E9B">
        <w:rPr>
          <w:rFonts w:ascii="Roboto" w:hAnsi="Roboto" w:cs="Times New Roman"/>
          <w:bCs/>
          <w:sz w:val="20"/>
          <w:szCs w:val="17"/>
        </w:rPr>
        <w:t xml:space="preserve"> in the GitHub document or elsewhere in the project. As this only requires your GitHub account name it will not be counted among the word count.</w:t>
      </w:r>
    </w:p>
    <w:p w14:paraId="3AF0FACE" w14:textId="50264BE2" w:rsidR="00D31BFB" w:rsidRPr="00602E9B" w:rsidRDefault="00D31BFB" w:rsidP="006D4523">
      <w:pPr>
        <w:rPr>
          <w:rFonts w:ascii="Roboto" w:hAnsi="Roboto" w:cs="Times New Roman"/>
          <w:bCs/>
          <w:sz w:val="20"/>
          <w:szCs w:val="17"/>
        </w:rPr>
      </w:pPr>
    </w:p>
    <w:p w14:paraId="239F0130" w14:textId="77777777" w:rsidR="003B5E88" w:rsidRPr="00602E9B" w:rsidRDefault="003B5E88" w:rsidP="003B5E88">
      <w:pPr>
        <w:rPr>
          <w:rFonts w:ascii="Roboto" w:hAnsi="Roboto" w:cs="Times New Roman"/>
          <w:b/>
          <w:color w:val="44546A" w:themeColor="text2"/>
          <w:sz w:val="20"/>
          <w:szCs w:val="17"/>
        </w:rPr>
      </w:pPr>
      <w:r w:rsidRPr="00602E9B">
        <w:rPr>
          <w:rFonts w:ascii="Roboto" w:hAnsi="Roboto" w:cs="Times New Roman"/>
          <w:b/>
          <w:color w:val="44546A" w:themeColor="text2"/>
          <w:sz w:val="20"/>
          <w:szCs w:val="17"/>
        </w:rPr>
        <w:t>Build Management (12 marks)</w:t>
      </w:r>
    </w:p>
    <w:p w14:paraId="25FD492F" w14:textId="77777777" w:rsidR="003B5E88" w:rsidRPr="00602E9B" w:rsidRDefault="003B5E88" w:rsidP="00543700">
      <w:pPr>
        <w:jc w:val="both"/>
        <w:rPr>
          <w:rFonts w:ascii="Roboto" w:hAnsi="Roboto" w:cs="Times New Roman"/>
          <w:bCs/>
          <w:sz w:val="20"/>
          <w:szCs w:val="17"/>
        </w:rPr>
      </w:pPr>
      <w:r w:rsidRPr="00602E9B">
        <w:rPr>
          <w:rFonts w:ascii="Roboto" w:hAnsi="Roboto" w:cs="Times New Roman"/>
          <w:bCs/>
          <w:sz w:val="20"/>
          <w:szCs w:val="17"/>
        </w:rPr>
        <w:t xml:space="preserve">A client of yours has confidential plans to develop an open-source web browser and has asked you to provide advice on build management by looking at a competitor (Mozilla ‘Firefox’). </w:t>
      </w:r>
    </w:p>
    <w:p w14:paraId="00ED5324" w14:textId="77777777" w:rsidR="003B5E88" w:rsidRPr="00602E9B" w:rsidRDefault="003B5E88" w:rsidP="003B5E88">
      <w:pPr>
        <w:rPr>
          <w:rFonts w:ascii="Roboto" w:hAnsi="Roboto" w:cs="Times New Roman"/>
          <w:bCs/>
          <w:sz w:val="20"/>
          <w:szCs w:val="17"/>
        </w:rPr>
      </w:pPr>
      <w:r w:rsidRPr="00602E9B">
        <w:rPr>
          <w:rFonts w:ascii="Roboto" w:hAnsi="Roboto" w:cs="Times New Roman"/>
          <w:bCs/>
          <w:sz w:val="20"/>
          <w:szCs w:val="17"/>
        </w:rPr>
        <w:t xml:space="preserve">Give your advice as follows: </w:t>
      </w:r>
    </w:p>
    <w:p w14:paraId="2B9B2EFF" w14:textId="5175D61D" w:rsidR="003B5E88" w:rsidRPr="00602E9B" w:rsidRDefault="003B5E88" w:rsidP="00543700">
      <w:pPr>
        <w:pStyle w:val="ListParagraph"/>
        <w:numPr>
          <w:ilvl w:val="0"/>
          <w:numId w:val="8"/>
        </w:numPr>
        <w:ind w:left="360" w:hanging="360"/>
        <w:jc w:val="both"/>
        <w:rPr>
          <w:rFonts w:ascii="Roboto" w:hAnsi="Roboto" w:cs="Times New Roman"/>
          <w:bCs/>
          <w:sz w:val="20"/>
          <w:szCs w:val="17"/>
        </w:rPr>
      </w:pPr>
      <w:r w:rsidRPr="00602E9B">
        <w:rPr>
          <w:rFonts w:ascii="Roboto" w:hAnsi="Roboto" w:cs="Times New Roman"/>
          <w:bCs/>
          <w:sz w:val="20"/>
          <w:szCs w:val="17"/>
        </w:rPr>
        <w:t>A brief description of the nightly build system of Mozilla Firefox for managing changes to software and systems (4 marks)</w:t>
      </w:r>
    </w:p>
    <w:p w14:paraId="7B66B8D6" w14:textId="418CB791" w:rsidR="003B5E88" w:rsidRPr="00602E9B" w:rsidRDefault="003B5E88" w:rsidP="00543700">
      <w:pPr>
        <w:pStyle w:val="ListParagraph"/>
        <w:numPr>
          <w:ilvl w:val="0"/>
          <w:numId w:val="8"/>
        </w:numPr>
        <w:ind w:left="360" w:hanging="360"/>
        <w:jc w:val="both"/>
        <w:rPr>
          <w:rFonts w:ascii="Roboto" w:hAnsi="Roboto" w:cs="Times New Roman"/>
          <w:bCs/>
          <w:sz w:val="20"/>
          <w:szCs w:val="17"/>
        </w:rPr>
      </w:pPr>
      <w:r w:rsidRPr="00602E9B">
        <w:rPr>
          <w:rFonts w:ascii="Roboto" w:hAnsi="Roboto" w:cs="Times New Roman"/>
          <w:bCs/>
          <w:sz w:val="20"/>
          <w:szCs w:val="17"/>
        </w:rPr>
        <w:t>How Mozilla arrives at a release of Firefox that is distributed to the public (4 marks)</w:t>
      </w:r>
    </w:p>
    <w:p w14:paraId="2ECDEB08" w14:textId="489211D1" w:rsidR="003B5E88" w:rsidRPr="00602E9B" w:rsidRDefault="003B5E88" w:rsidP="00543700">
      <w:pPr>
        <w:pStyle w:val="ListParagraph"/>
        <w:numPr>
          <w:ilvl w:val="0"/>
          <w:numId w:val="8"/>
        </w:numPr>
        <w:ind w:left="360" w:hanging="360"/>
        <w:jc w:val="both"/>
        <w:rPr>
          <w:rFonts w:ascii="Roboto" w:hAnsi="Roboto" w:cs="Times New Roman"/>
          <w:bCs/>
          <w:sz w:val="20"/>
          <w:szCs w:val="17"/>
        </w:rPr>
      </w:pPr>
      <w:r w:rsidRPr="00602E9B">
        <w:rPr>
          <w:rFonts w:ascii="Roboto" w:hAnsi="Roboto" w:cs="Times New Roman"/>
          <w:bCs/>
          <w:sz w:val="20"/>
          <w:szCs w:val="17"/>
        </w:rPr>
        <w:t>Advantages and Disadvantages of this system for the client (4 marks).</w:t>
      </w:r>
    </w:p>
    <w:p w14:paraId="5CED106E" w14:textId="77777777" w:rsidR="00695592" w:rsidRPr="00602E9B" w:rsidRDefault="00695592" w:rsidP="000C0AA6">
      <w:pPr>
        <w:rPr>
          <w:rFonts w:ascii="Roboto" w:hAnsi="Roboto" w:cs="Times New Roman"/>
          <w:bCs/>
          <w:sz w:val="20"/>
          <w:szCs w:val="17"/>
        </w:rPr>
      </w:pPr>
    </w:p>
    <w:p w14:paraId="288E28DC" w14:textId="77777777" w:rsidR="00A249B6" w:rsidRPr="00602E9B" w:rsidRDefault="00A249B6" w:rsidP="00543700">
      <w:pPr>
        <w:jc w:val="both"/>
        <w:rPr>
          <w:rFonts w:ascii="Roboto" w:hAnsi="Roboto" w:cs="Times New Roman"/>
          <w:bCs/>
          <w:sz w:val="20"/>
          <w:szCs w:val="17"/>
        </w:rPr>
      </w:pPr>
    </w:p>
    <w:p w14:paraId="2CBE68C0" w14:textId="73B60296" w:rsidR="003B5E88" w:rsidRPr="00602E9B" w:rsidRDefault="00AB5C79" w:rsidP="00543700">
      <w:pPr>
        <w:jc w:val="both"/>
        <w:rPr>
          <w:rFonts w:ascii="Roboto" w:hAnsi="Roboto" w:cs="Times New Roman"/>
          <w:bCs/>
          <w:sz w:val="20"/>
          <w:szCs w:val="17"/>
        </w:rPr>
      </w:pPr>
      <w:r w:rsidRPr="00602E9B">
        <w:rPr>
          <w:rFonts w:ascii="Roboto" w:hAnsi="Roboto" w:cs="Times New Roman"/>
          <w:bCs/>
          <w:sz w:val="20"/>
          <w:szCs w:val="17"/>
        </w:rPr>
        <w:t>Note that the nightly builds</w:t>
      </w:r>
      <w:r w:rsidR="00A249B6" w:rsidRPr="00602E9B">
        <w:rPr>
          <w:rFonts w:ascii="Roboto" w:hAnsi="Roboto" w:cs="Times New Roman"/>
          <w:bCs/>
          <w:sz w:val="20"/>
          <w:szCs w:val="17"/>
        </w:rPr>
        <w:t xml:space="preserve"> evolve over time so carefully reference the facts that you have gathered and indicate the dates to which your descriptions refer. </w:t>
      </w:r>
    </w:p>
    <w:p w14:paraId="2FC12400" w14:textId="70C236D7" w:rsidR="00CE148E" w:rsidRPr="00602E9B" w:rsidRDefault="003B5E88" w:rsidP="00A249B6">
      <w:pPr>
        <w:jc w:val="both"/>
        <w:rPr>
          <w:rFonts w:ascii="Roboto" w:hAnsi="Roboto" w:cs="Times New Roman"/>
          <w:bCs/>
          <w:sz w:val="20"/>
          <w:szCs w:val="17"/>
        </w:rPr>
      </w:pPr>
      <w:r w:rsidRPr="00602E9B">
        <w:rPr>
          <w:rFonts w:ascii="Roboto" w:hAnsi="Roboto" w:cs="Times New Roman"/>
          <w:bCs/>
          <w:sz w:val="20"/>
          <w:szCs w:val="17"/>
        </w:rPr>
        <w:t>You should be able to answer this section in about 400 words.</w:t>
      </w:r>
    </w:p>
    <w:p w14:paraId="37200F03" w14:textId="77777777" w:rsidR="003B4C23" w:rsidRPr="00602E9B" w:rsidRDefault="003B4C23" w:rsidP="003B4C23">
      <w:pPr>
        <w:rPr>
          <w:rFonts w:ascii="Roboto" w:hAnsi="Roboto" w:cs="Times New Roman"/>
          <w:b/>
          <w:color w:val="44546A" w:themeColor="text2"/>
          <w:sz w:val="20"/>
          <w:szCs w:val="17"/>
        </w:rPr>
      </w:pPr>
      <w:r w:rsidRPr="00602E9B">
        <w:rPr>
          <w:rFonts w:ascii="Roboto" w:hAnsi="Roboto" w:cs="Times New Roman"/>
          <w:b/>
          <w:color w:val="44546A" w:themeColor="text2"/>
          <w:sz w:val="20"/>
          <w:szCs w:val="17"/>
        </w:rPr>
        <w:t xml:space="preserve">Request for Proposal (RFP) (20 marks) </w:t>
      </w:r>
    </w:p>
    <w:p w14:paraId="63ECAFF8"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Provide a detailed RFP for the following system.</w:t>
      </w:r>
    </w:p>
    <w:p w14:paraId="0A279AAF" w14:textId="62D006AF"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Aussie Business Buzz (ABB) is a business that sells a variety of technology products (e.g., PCs, laptops, phones, routers), </w:t>
      </w:r>
      <w:r w:rsidR="004A081C" w:rsidRPr="00602E9B">
        <w:rPr>
          <w:rFonts w:ascii="Roboto" w:hAnsi="Roboto" w:cs="Times New Roman"/>
          <w:bCs/>
          <w:sz w:val="20"/>
          <w:szCs w:val="17"/>
        </w:rPr>
        <w:t xml:space="preserve">and </w:t>
      </w:r>
      <w:r w:rsidRPr="00602E9B">
        <w:rPr>
          <w:rFonts w:ascii="Roboto" w:hAnsi="Roboto" w:cs="Times New Roman"/>
          <w:bCs/>
          <w:sz w:val="20"/>
          <w:szCs w:val="17"/>
        </w:rPr>
        <w:t xml:space="preserve">provides device repairs and mobile device accessories. They want an integrated system to support their 4 branch shops as the opportunity arises. They envisage the system will evolve over time and plan to expand to many more locations. </w:t>
      </w:r>
    </w:p>
    <w:p w14:paraId="2C65DA08"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Their initial requirements are:</w:t>
      </w:r>
    </w:p>
    <w:p w14:paraId="5A6A300F" w14:textId="2A5E5708"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 xml:space="preserve">A customer relations database with information about products and services purchased, </w:t>
      </w:r>
      <w:r w:rsidR="004A081C" w:rsidRPr="00602E9B">
        <w:rPr>
          <w:rFonts w:ascii="Roboto" w:hAnsi="Roboto" w:cs="Times New Roman"/>
          <w:bCs/>
          <w:sz w:val="20"/>
          <w:szCs w:val="17"/>
        </w:rPr>
        <w:t xml:space="preserve">and </w:t>
      </w:r>
      <w:r w:rsidRPr="00602E9B">
        <w:rPr>
          <w:rFonts w:ascii="Roboto" w:hAnsi="Roboto" w:cs="Times New Roman"/>
          <w:bCs/>
          <w:sz w:val="20"/>
          <w:szCs w:val="17"/>
        </w:rPr>
        <w:t>devices left with them for repair (customer details, customer purchase history, problem report, work details, etc.)</w:t>
      </w:r>
    </w:p>
    <w:p w14:paraId="36C29068" w14:textId="688B501E"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 xml:space="preserve">A marketing system that allows for digital marketing using e-mail, social media, and any other modern marketing techniques. This will use details in the customer relations database but allow other prospective </w:t>
      </w:r>
      <w:r w:rsidR="00FC6754" w:rsidRPr="00602E9B">
        <w:rPr>
          <w:rFonts w:ascii="Roboto" w:hAnsi="Roboto" w:cs="Times New Roman"/>
          <w:bCs/>
          <w:sz w:val="20"/>
          <w:szCs w:val="17"/>
        </w:rPr>
        <w:t>customers’</w:t>
      </w:r>
      <w:r w:rsidRPr="00602E9B">
        <w:rPr>
          <w:rFonts w:ascii="Roboto" w:hAnsi="Roboto" w:cs="Times New Roman"/>
          <w:bCs/>
          <w:sz w:val="20"/>
          <w:szCs w:val="17"/>
        </w:rPr>
        <w:t xml:space="preserve"> details to be entered in the existing Aussie Business Buzz website (not part of this RFP).</w:t>
      </w:r>
    </w:p>
    <w:p w14:paraId="612AC144" w14:textId="351A7945"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 xml:space="preserve">A stock management system that includes products for sale, parts for use in repairs, </w:t>
      </w:r>
      <w:r w:rsidR="004A081C" w:rsidRPr="00602E9B">
        <w:rPr>
          <w:rFonts w:ascii="Roboto" w:hAnsi="Roboto" w:cs="Times New Roman"/>
          <w:bCs/>
          <w:sz w:val="20"/>
          <w:szCs w:val="17"/>
        </w:rPr>
        <w:t xml:space="preserve">and </w:t>
      </w:r>
      <w:r w:rsidRPr="00602E9B">
        <w:rPr>
          <w:rFonts w:ascii="Roboto" w:hAnsi="Roboto" w:cs="Times New Roman"/>
          <w:bCs/>
          <w:sz w:val="20"/>
          <w:szCs w:val="17"/>
        </w:rPr>
        <w:t>automatic ordering from wholesalers. The system must be able to be used for individual locations to find products and parts at other ABB locations when necessary.</w:t>
      </w:r>
    </w:p>
    <w:p w14:paraId="40454597" w14:textId="663AC814"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Reports for management, who may be at any location, of the status of all the above so they can order stock, recruit staff, and make other management decisions.</w:t>
      </w:r>
    </w:p>
    <w:p w14:paraId="3C8B7D4F"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Your RFP should use one or more guidelines that you will reference. You may be tempted to go overboard here so try to restrict your RFP to a reasonable size (up to 1000 words maximum), less if possible. Remember that the fewer restrictions the better in an RFP so that the responders can come up with new ideas that you have not imagined so far. This also means your RFP will not contain much technical </w:t>
      </w:r>
      <w:r w:rsidRPr="00602E9B">
        <w:rPr>
          <w:rFonts w:ascii="Roboto" w:hAnsi="Roboto" w:cs="Times New Roman"/>
          <w:bCs/>
          <w:sz w:val="20"/>
          <w:szCs w:val="17"/>
        </w:rPr>
        <w:lastRenderedPageBreak/>
        <w:t>information about the requested system but will contain information about your existing systems (the website unless you add to the specification).</w:t>
      </w:r>
    </w:p>
    <w:p w14:paraId="4E53162A"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Your RFP should allow for bespoke software development; but it should also clearly be able to consider existing applications, solutions built from components, SaaS solutions, other solutions, and any combination of these.</w:t>
      </w:r>
    </w:p>
    <w:p w14:paraId="64863A9F" w14:textId="6B9AD1C3"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As you </w:t>
      </w:r>
      <w:r w:rsidR="004A081C" w:rsidRPr="00602E9B">
        <w:rPr>
          <w:rFonts w:ascii="Roboto" w:hAnsi="Roboto" w:cs="Times New Roman"/>
          <w:bCs/>
          <w:sz w:val="20"/>
          <w:szCs w:val="17"/>
        </w:rPr>
        <w:t>have learned</w:t>
      </w:r>
      <w:r w:rsidRPr="00602E9B">
        <w:rPr>
          <w:rFonts w:ascii="Roboto" w:hAnsi="Roboto" w:cs="Times New Roman"/>
          <w:bCs/>
          <w:sz w:val="20"/>
          <w:szCs w:val="17"/>
        </w:rPr>
        <w:t>, your RFP must contain:</w:t>
      </w:r>
    </w:p>
    <w:p w14:paraId="0C83DF26" w14:textId="5F7D462E"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The system description</w:t>
      </w:r>
    </w:p>
    <w:p w14:paraId="3A14722C" w14:textId="10BB294E"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Explanation of how you would evaluate proposals received</w:t>
      </w:r>
    </w:p>
    <w:p w14:paraId="3D6CD2C2" w14:textId="5D66207F"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Explanation of how you would answer questions</w:t>
      </w:r>
    </w:p>
    <w:p w14:paraId="12DE2EFA" w14:textId="1B1835AE"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Any other facts that would ensure proposals are useful to you and worth a supplier’s effort to respond to the RFP</w:t>
      </w:r>
    </w:p>
    <w:p w14:paraId="3F0B6328" w14:textId="46704E71" w:rsidR="001F72F0"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Note </w:t>
      </w:r>
      <w:r w:rsidR="00E328CC" w:rsidRPr="00602E9B">
        <w:rPr>
          <w:rFonts w:ascii="Roboto" w:hAnsi="Roboto" w:cs="Times New Roman"/>
          <w:bCs/>
          <w:sz w:val="20"/>
          <w:szCs w:val="17"/>
        </w:rPr>
        <w:t xml:space="preserve">that </w:t>
      </w:r>
      <w:r w:rsidRPr="00602E9B">
        <w:rPr>
          <w:rFonts w:ascii="Roboto" w:hAnsi="Roboto" w:cs="Times New Roman"/>
          <w:bCs/>
          <w:sz w:val="20"/>
          <w:szCs w:val="17"/>
        </w:rPr>
        <w:t xml:space="preserve">there are many things missing from the above specification that you may wish to add to your RFP. </w:t>
      </w:r>
      <w:r w:rsidR="00797C29" w:rsidRPr="00602E9B">
        <w:rPr>
          <w:rFonts w:ascii="Roboto" w:hAnsi="Roboto" w:cs="Times New Roman"/>
          <w:bCs/>
          <w:sz w:val="20"/>
          <w:szCs w:val="17"/>
        </w:rPr>
        <w:t xml:space="preserve">Many of your RFP will be details </w:t>
      </w:r>
      <w:r w:rsidRPr="00602E9B">
        <w:rPr>
          <w:rFonts w:ascii="Roboto" w:hAnsi="Roboto" w:cs="Times New Roman"/>
          <w:bCs/>
          <w:sz w:val="20"/>
          <w:szCs w:val="17"/>
        </w:rPr>
        <w:t xml:space="preserve">you will need to make up, </w:t>
      </w:r>
      <w:r w:rsidR="00FC6754" w:rsidRPr="00602E9B">
        <w:rPr>
          <w:rFonts w:ascii="Roboto" w:hAnsi="Roboto" w:cs="Times New Roman"/>
          <w:bCs/>
          <w:sz w:val="20"/>
          <w:szCs w:val="17"/>
        </w:rPr>
        <w:t>e.g.,</w:t>
      </w:r>
      <w:r w:rsidRPr="00602E9B">
        <w:rPr>
          <w:rFonts w:ascii="Roboto" w:hAnsi="Roboto" w:cs="Times New Roman"/>
          <w:bCs/>
          <w:sz w:val="20"/>
          <w:szCs w:val="17"/>
        </w:rPr>
        <w:t xml:space="preserve"> </w:t>
      </w:r>
      <w:r w:rsidR="00797C29" w:rsidRPr="00602E9B">
        <w:rPr>
          <w:rFonts w:ascii="Roboto" w:hAnsi="Roboto" w:cs="Times New Roman"/>
          <w:bCs/>
          <w:sz w:val="20"/>
          <w:szCs w:val="17"/>
        </w:rPr>
        <w:t>whom</w:t>
      </w:r>
      <w:r w:rsidRPr="00602E9B">
        <w:rPr>
          <w:rFonts w:ascii="Roboto" w:hAnsi="Roboto" w:cs="Times New Roman"/>
          <w:bCs/>
          <w:sz w:val="20"/>
          <w:szCs w:val="17"/>
        </w:rPr>
        <w:t xml:space="preserve"> to contact and how. You can use your own information or invent names and other data along the ABB theme.</w:t>
      </w:r>
    </w:p>
    <w:p w14:paraId="4CD3C5AC" w14:textId="77777777" w:rsidR="004D25CA" w:rsidRPr="00602E9B" w:rsidRDefault="004D25CA" w:rsidP="004D25CA">
      <w:pPr>
        <w:rPr>
          <w:rFonts w:ascii="Roboto" w:hAnsi="Roboto" w:cs="Times New Roman"/>
          <w:b/>
          <w:bCs/>
          <w:color w:val="005E86"/>
          <w:sz w:val="24"/>
          <w:szCs w:val="17"/>
        </w:rPr>
      </w:pPr>
      <w:r w:rsidRPr="00602E9B">
        <w:rPr>
          <w:rFonts w:ascii="Roboto" w:hAnsi="Roboto" w:cs="Times New Roman"/>
          <w:b/>
          <w:bCs/>
          <w:color w:val="005E86"/>
          <w:sz w:val="24"/>
          <w:szCs w:val="17"/>
        </w:rPr>
        <w:t>Submission Format:</w:t>
      </w:r>
    </w:p>
    <w:p w14:paraId="735334FE" w14:textId="27611196" w:rsidR="004D25CA" w:rsidRPr="00602E9B" w:rsidRDefault="004D25CA" w:rsidP="004D25CA">
      <w:pPr>
        <w:jc w:val="both"/>
        <w:rPr>
          <w:rFonts w:ascii="Roboto" w:hAnsi="Roboto" w:cs="Times New Roman"/>
          <w:bCs/>
          <w:sz w:val="20"/>
          <w:szCs w:val="17"/>
        </w:rPr>
      </w:pPr>
      <w:r w:rsidRPr="00602E9B">
        <w:rPr>
          <w:rFonts w:ascii="Roboto" w:hAnsi="Roboto" w:cs="Times New Roman"/>
          <w:bCs/>
          <w:sz w:val="20"/>
          <w:szCs w:val="17"/>
        </w:rPr>
        <w:t>There is no template for this assignment, so you can design your own template or refer to online resources. However, the assignment should be well presented in a standard report format.</w:t>
      </w:r>
    </w:p>
    <w:p w14:paraId="5A24E87C" w14:textId="1B040CDC" w:rsidR="004D25CA" w:rsidRPr="00602E9B" w:rsidRDefault="004D25CA" w:rsidP="004D25CA">
      <w:pPr>
        <w:jc w:val="both"/>
        <w:rPr>
          <w:rFonts w:ascii="Roboto" w:hAnsi="Roboto" w:cs="Times New Roman"/>
          <w:bCs/>
          <w:sz w:val="20"/>
          <w:szCs w:val="17"/>
        </w:rPr>
      </w:pPr>
      <w:r w:rsidRPr="00602E9B">
        <w:rPr>
          <w:rFonts w:ascii="Roboto" w:hAnsi="Roboto" w:cs="Times New Roman"/>
          <w:bCs/>
          <w:sz w:val="20"/>
          <w:szCs w:val="17"/>
        </w:rPr>
        <w:t>The first page of the assignment should have your name, student ID, ISYS3001 Assessment 2, and the date you submit your assignment.</w:t>
      </w:r>
    </w:p>
    <w:p w14:paraId="54F7D2C2" w14:textId="77777777" w:rsidR="004D25CA" w:rsidRPr="00602E9B" w:rsidRDefault="004D25CA" w:rsidP="004D25CA">
      <w:pPr>
        <w:jc w:val="both"/>
        <w:rPr>
          <w:rFonts w:ascii="Roboto" w:hAnsi="Roboto" w:cs="Times New Roman"/>
          <w:bCs/>
          <w:sz w:val="20"/>
          <w:szCs w:val="17"/>
        </w:rPr>
      </w:pPr>
      <w:r w:rsidRPr="00602E9B">
        <w:rPr>
          <w:rFonts w:ascii="Roboto" w:hAnsi="Roboto" w:cs="Times New Roman"/>
          <w:bCs/>
          <w:sz w:val="20"/>
          <w:szCs w:val="17"/>
        </w:rPr>
        <w:t>When you have completed the assignment, you are required to submit your assignment in PDF/DOC format. The file will be named using the following convention:</w:t>
      </w:r>
    </w:p>
    <w:p w14:paraId="425D4407" w14:textId="3B8568BB" w:rsidR="004D25CA" w:rsidRPr="00602E9B" w:rsidRDefault="004D25CA" w:rsidP="004D25CA">
      <w:pPr>
        <w:jc w:val="both"/>
        <w:rPr>
          <w:rFonts w:ascii="Roboto" w:hAnsi="Roboto" w:cs="Times New Roman"/>
          <w:bCs/>
          <w:sz w:val="18"/>
          <w:szCs w:val="18"/>
        </w:rPr>
      </w:pPr>
      <w:r w:rsidRPr="00602E9B">
        <w:rPr>
          <w:rFonts w:ascii="Roboto" w:hAnsi="Roboto" w:cs="Times New Roman"/>
          <w:bCs/>
          <w:sz w:val="18"/>
          <w:szCs w:val="18"/>
        </w:rPr>
        <w:t>Filename = FirstInitialYourLastName_ISYS3001_A</w:t>
      </w:r>
      <w:r w:rsidR="00C04790" w:rsidRPr="00602E9B">
        <w:rPr>
          <w:rFonts w:ascii="Roboto" w:hAnsi="Roboto" w:cs="Times New Roman"/>
          <w:bCs/>
          <w:sz w:val="18"/>
          <w:szCs w:val="18"/>
        </w:rPr>
        <w:t>2</w:t>
      </w:r>
      <w:r w:rsidRPr="00602E9B">
        <w:rPr>
          <w:rFonts w:ascii="Roboto" w:hAnsi="Roboto" w:cs="Times New Roman"/>
          <w:bCs/>
          <w:sz w:val="18"/>
          <w:szCs w:val="18"/>
        </w:rPr>
        <w:t xml:space="preserve">.pdf </w:t>
      </w:r>
    </w:p>
    <w:p w14:paraId="781CF6AF" w14:textId="6635BD11" w:rsidR="003B4C23" w:rsidRPr="00602E9B" w:rsidRDefault="004D25CA" w:rsidP="004D25CA">
      <w:pPr>
        <w:jc w:val="both"/>
        <w:rPr>
          <w:rFonts w:ascii="Roboto" w:hAnsi="Roboto" w:cs="Times New Roman"/>
          <w:bCs/>
          <w:sz w:val="18"/>
          <w:szCs w:val="18"/>
        </w:rPr>
      </w:pPr>
      <w:r w:rsidRPr="00602E9B">
        <w:rPr>
          <w:rFonts w:ascii="Roboto" w:hAnsi="Roboto" w:cs="Times New Roman"/>
          <w:bCs/>
          <w:sz w:val="18"/>
          <w:szCs w:val="18"/>
        </w:rPr>
        <w:t xml:space="preserve">(i.e. </w:t>
      </w:r>
      <w:r w:rsidR="00D305A7" w:rsidRPr="00602E9B">
        <w:rPr>
          <w:rFonts w:ascii="Roboto" w:hAnsi="Roboto" w:cs="Times New Roman"/>
          <w:bCs/>
          <w:i/>
          <w:iCs/>
          <w:sz w:val="18"/>
          <w:szCs w:val="18"/>
        </w:rPr>
        <w:t>bpillai</w:t>
      </w:r>
      <w:r w:rsidRPr="00602E9B">
        <w:rPr>
          <w:rFonts w:ascii="Roboto" w:hAnsi="Roboto" w:cs="Times New Roman"/>
          <w:bCs/>
          <w:i/>
          <w:iCs/>
          <w:sz w:val="18"/>
          <w:szCs w:val="18"/>
        </w:rPr>
        <w:t>_ISYS</w:t>
      </w:r>
      <w:r w:rsidR="00C04790" w:rsidRPr="00602E9B">
        <w:rPr>
          <w:rFonts w:ascii="Roboto" w:hAnsi="Roboto" w:cs="Times New Roman"/>
          <w:bCs/>
          <w:i/>
          <w:iCs/>
          <w:sz w:val="18"/>
          <w:szCs w:val="18"/>
        </w:rPr>
        <w:t>3</w:t>
      </w:r>
      <w:r w:rsidRPr="00602E9B">
        <w:rPr>
          <w:rFonts w:ascii="Roboto" w:hAnsi="Roboto" w:cs="Times New Roman"/>
          <w:bCs/>
          <w:i/>
          <w:iCs/>
          <w:sz w:val="18"/>
          <w:szCs w:val="18"/>
        </w:rPr>
        <w:t>00</w:t>
      </w:r>
      <w:r w:rsidR="00C04790" w:rsidRPr="00602E9B">
        <w:rPr>
          <w:rFonts w:ascii="Roboto" w:hAnsi="Roboto" w:cs="Times New Roman"/>
          <w:bCs/>
          <w:i/>
          <w:iCs/>
          <w:sz w:val="18"/>
          <w:szCs w:val="18"/>
        </w:rPr>
        <w:t>1</w:t>
      </w:r>
      <w:r w:rsidRPr="00602E9B">
        <w:rPr>
          <w:rFonts w:ascii="Roboto" w:hAnsi="Roboto" w:cs="Times New Roman"/>
          <w:bCs/>
          <w:i/>
          <w:iCs/>
          <w:sz w:val="18"/>
          <w:szCs w:val="18"/>
        </w:rPr>
        <w:t>_A</w:t>
      </w:r>
      <w:r w:rsidR="00C04790" w:rsidRPr="00602E9B">
        <w:rPr>
          <w:rFonts w:ascii="Roboto" w:hAnsi="Roboto" w:cs="Times New Roman"/>
          <w:bCs/>
          <w:i/>
          <w:iCs/>
          <w:sz w:val="18"/>
          <w:szCs w:val="18"/>
        </w:rPr>
        <w:t>2</w:t>
      </w:r>
      <w:r w:rsidRPr="00602E9B">
        <w:rPr>
          <w:rFonts w:ascii="Roboto" w:hAnsi="Roboto" w:cs="Times New Roman"/>
          <w:bCs/>
          <w:i/>
          <w:iCs/>
          <w:sz w:val="18"/>
          <w:szCs w:val="18"/>
        </w:rPr>
        <w:t>.pdf</w:t>
      </w:r>
      <w:r w:rsidRPr="00602E9B">
        <w:rPr>
          <w:rFonts w:ascii="Roboto" w:hAnsi="Roboto" w:cs="Times New Roman"/>
          <w:bCs/>
          <w:sz w:val="18"/>
          <w:szCs w:val="18"/>
        </w:rPr>
        <w:t>)</w:t>
      </w:r>
    </w:p>
    <w:p w14:paraId="49D27DF0" w14:textId="77777777" w:rsidR="00D31BFB" w:rsidRPr="00602E9B" w:rsidRDefault="00D31BFB" w:rsidP="00D31BFB">
      <w:pPr>
        <w:rPr>
          <w:rFonts w:ascii="Roboto" w:hAnsi="Roboto" w:cs="Times New Roman"/>
          <w:b/>
          <w:bCs/>
          <w:color w:val="005E86"/>
          <w:sz w:val="20"/>
          <w:szCs w:val="17"/>
        </w:rPr>
      </w:pPr>
      <w:r w:rsidRPr="00602E9B">
        <w:rPr>
          <w:rFonts w:ascii="Roboto" w:hAnsi="Roboto" w:cs="Times New Roman"/>
          <w:b/>
          <w:bCs/>
          <w:color w:val="005E86"/>
          <w:sz w:val="24"/>
          <w:szCs w:val="17"/>
        </w:rPr>
        <w:t>Marking Criteria</w:t>
      </w:r>
      <w:r w:rsidRPr="00602E9B">
        <w:rPr>
          <w:rFonts w:ascii="Roboto" w:hAnsi="Roboto" w:cs="Times New Roman"/>
          <w:b/>
          <w:bCs/>
          <w:color w:val="005E86"/>
          <w:sz w:val="20"/>
          <w:szCs w:val="17"/>
        </w:rPr>
        <w:t>:</w:t>
      </w:r>
    </w:p>
    <w:p w14:paraId="2B363682" w14:textId="74902F08" w:rsidR="00D31BFB" w:rsidRPr="00602E9B" w:rsidRDefault="00D31BFB" w:rsidP="00A249B6">
      <w:pPr>
        <w:jc w:val="both"/>
        <w:rPr>
          <w:rFonts w:ascii="Roboto" w:hAnsi="Roboto" w:cs="Times New Roman"/>
          <w:bCs/>
          <w:sz w:val="20"/>
          <w:szCs w:val="17"/>
        </w:rPr>
      </w:pPr>
      <w:r w:rsidRPr="00602E9B">
        <w:rPr>
          <w:rFonts w:ascii="Roboto" w:hAnsi="Roboto" w:cs="Times New Roman"/>
          <w:bCs/>
          <w:sz w:val="20"/>
          <w:szCs w:val="17"/>
        </w:rPr>
        <w:t>The rubric for this assignment is available on the MySCU site and will give the criteria for marking.</w:t>
      </w:r>
    </w:p>
    <w:p w14:paraId="66D30D84" w14:textId="77777777" w:rsidR="00D31BFB" w:rsidRPr="00602E9B" w:rsidRDefault="00D31BFB" w:rsidP="00781377">
      <w:pPr>
        <w:pBdr>
          <w:bottom w:val="single" w:sz="4" w:space="1" w:color="auto"/>
        </w:pBdr>
        <w:spacing w:after="0" w:line="240" w:lineRule="auto"/>
        <w:rPr>
          <w:rFonts w:ascii="Roboto" w:hAnsi="Roboto" w:cs="Times New Roman"/>
          <w:bCs/>
          <w:sz w:val="20"/>
          <w:szCs w:val="17"/>
        </w:rPr>
      </w:pPr>
    </w:p>
    <w:p w14:paraId="49BA80B5" w14:textId="77777777" w:rsidR="00D31BFB" w:rsidRPr="00602E9B" w:rsidRDefault="00D31BFB" w:rsidP="00D31BFB">
      <w:pPr>
        <w:spacing w:after="0" w:line="240" w:lineRule="auto"/>
        <w:rPr>
          <w:rFonts w:ascii="Roboto" w:hAnsi="Roboto" w:cs="Times New Roman"/>
          <w:bCs/>
          <w:sz w:val="20"/>
          <w:szCs w:val="17"/>
        </w:rPr>
      </w:pPr>
    </w:p>
    <w:p w14:paraId="12E86DFB" w14:textId="1841B2CD" w:rsidR="00781377" w:rsidRPr="00602E9B" w:rsidRDefault="00BB4202" w:rsidP="00781377">
      <w:pPr>
        <w:rPr>
          <w:rFonts w:ascii="Roboto" w:hAnsi="Roboto" w:cs="Times New Roman"/>
          <w:b/>
          <w:bCs/>
          <w:color w:val="005E86"/>
          <w:sz w:val="24"/>
          <w:szCs w:val="17"/>
        </w:rPr>
      </w:pPr>
      <w:r w:rsidRPr="00602E9B">
        <w:rPr>
          <w:rFonts w:ascii="Roboto" w:hAnsi="Roboto" w:cs="Times New Roman"/>
          <w:b/>
          <w:bCs/>
          <w:color w:val="005E86"/>
          <w:sz w:val="24"/>
          <w:szCs w:val="17"/>
        </w:rPr>
        <w:br w:type="column"/>
      </w:r>
      <w:r w:rsidR="00781377" w:rsidRPr="00602E9B">
        <w:rPr>
          <w:rFonts w:ascii="Roboto" w:hAnsi="Roboto" w:cs="Times New Roman"/>
          <w:b/>
          <w:bCs/>
          <w:color w:val="005E86"/>
          <w:sz w:val="24"/>
          <w:szCs w:val="17"/>
        </w:rPr>
        <w:t>Getting Help:</w:t>
      </w:r>
    </w:p>
    <w:p w14:paraId="79D001EF" w14:textId="25582795" w:rsidR="00781377" w:rsidRPr="00602E9B" w:rsidRDefault="00781377" w:rsidP="00543700">
      <w:pPr>
        <w:spacing w:after="0" w:line="240" w:lineRule="auto"/>
        <w:jc w:val="both"/>
        <w:rPr>
          <w:rFonts w:ascii="Roboto" w:hAnsi="Roboto" w:cs="Times New Roman"/>
          <w:bCs/>
          <w:sz w:val="20"/>
          <w:szCs w:val="17"/>
        </w:rPr>
      </w:pPr>
      <w:r w:rsidRPr="00602E9B">
        <w:rPr>
          <w:rFonts w:ascii="Roboto" w:hAnsi="Roboto" w:cs="Times New Roman"/>
          <w:bCs/>
          <w:sz w:val="20"/>
          <w:szCs w:val="17"/>
        </w:rPr>
        <w:t>This assignment, which is to be completed individually, is your chance to gain an understanding</w:t>
      </w:r>
      <w:r w:rsidR="00815D1D" w:rsidRPr="00602E9B">
        <w:rPr>
          <w:rFonts w:ascii="Roboto" w:hAnsi="Roboto" w:cs="Times New Roman"/>
          <w:bCs/>
          <w:sz w:val="20"/>
          <w:szCs w:val="17"/>
        </w:rPr>
        <w:t xml:space="preserve"> of the practical side of version management using GitHub, </w:t>
      </w:r>
      <w:r w:rsidR="003D29CE" w:rsidRPr="00602E9B">
        <w:rPr>
          <w:rFonts w:ascii="Roboto" w:hAnsi="Roboto" w:cs="Times New Roman"/>
          <w:bCs/>
          <w:sz w:val="20"/>
          <w:szCs w:val="17"/>
        </w:rPr>
        <w:t>investigating</w:t>
      </w:r>
      <w:r w:rsidR="00815D1D" w:rsidRPr="00602E9B">
        <w:rPr>
          <w:rFonts w:ascii="Roboto" w:hAnsi="Roboto" w:cs="Times New Roman"/>
          <w:bCs/>
          <w:sz w:val="20"/>
          <w:szCs w:val="17"/>
        </w:rPr>
        <w:t xml:space="preserve"> and </w:t>
      </w:r>
      <w:r w:rsidR="00220214" w:rsidRPr="00602E9B">
        <w:rPr>
          <w:rFonts w:ascii="Roboto" w:hAnsi="Roboto" w:cs="Times New Roman"/>
          <w:bCs/>
          <w:sz w:val="20"/>
          <w:szCs w:val="17"/>
          <w:lang w:val="en-AU"/>
        </w:rPr>
        <w:t>familiarizing</w:t>
      </w:r>
      <w:r w:rsidR="00815D1D" w:rsidRPr="00602E9B">
        <w:rPr>
          <w:rFonts w:ascii="Roboto" w:hAnsi="Roboto" w:cs="Times New Roman"/>
          <w:bCs/>
          <w:sz w:val="20"/>
          <w:szCs w:val="17"/>
        </w:rPr>
        <w:t xml:space="preserve"> yourself with system builds and writing a request for proposal</w:t>
      </w:r>
      <w:r w:rsidRPr="00602E9B">
        <w:rPr>
          <w:rFonts w:ascii="Roboto" w:hAnsi="Roboto" w:cs="Times New Roman"/>
          <w:bCs/>
          <w:sz w:val="20"/>
          <w:szCs w:val="17"/>
        </w:rPr>
        <w:t>. It is important that you master these concepts yourself.</w:t>
      </w:r>
    </w:p>
    <w:p w14:paraId="3BE7202A" w14:textId="77777777" w:rsidR="000A2AA4" w:rsidRPr="00602E9B" w:rsidRDefault="00781377" w:rsidP="00543700">
      <w:pPr>
        <w:spacing w:before="240" w:after="0" w:line="240" w:lineRule="auto"/>
        <w:jc w:val="both"/>
        <w:rPr>
          <w:rFonts w:ascii="Roboto" w:hAnsi="Roboto" w:cs="Times New Roman"/>
          <w:bCs/>
          <w:sz w:val="20"/>
          <w:szCs w:val="17"/>
        </w:rPr>
      </w:pPr>
      <w:r w:rsidRPr="00602E9B">
        <w:rPr>
          <w:rFonts w:ascii="Roboto" w:hAnsi="Roboto" w:cs="Times New Roman"/>
          <w:bCs/>
          <w:sz w:val="20"/>
          <w:szCs w:val="17"/>
        </w:rPr>
        <w:t>Since you are mastering fundamental skills, you are permitted to work from the examples in the MySCU site or textbook, but you must acknowledge assistance from other textbooks or classmates. In particular, you must not use online material or help from others, as this would prevent you from mastering these concepts.</w:t>
      </w:r>
    </w:p>
    <w:p w14:paraId="2CC9CC4B" w14:textId="77777777" w:rsidR="001B475E" w:rsidRPr="00602E9B" w:rsidRDefault="001B475E" w:rsidP="001B475E">
      <w:pPr>
        <w:spacing w:before="240" w:after="0" w:line="240" w:lineRule="auto"/>
        <w:rPr>
          <w:rFonts w:ascii="Roboto" w:hAnsi="Roboto" w:cs="Times New Roman"/>
          <w:bCs/>
          <w:sz w:val="20"/>
          <w:szCs w:val="17"/>
        </w:rPr>
      </w:pPr>
      <w:r w:rsidRPr="00602E9B">
        <w:rPr>
          <w:rFonts w:ascii="Roboto" w:hAnsi="Roboto" w:cs="Times New Roman"/>
          <w:bCs/>
          <w:sz w:val="20"/>
          <w:szCs w:val="17"/>
        </w:rPr>
        <w:t>This diagram will help you understand where you can get help:</w:t>
      </w:r>
    </w:p>
    <w:p w14:paraId="54AF1556" w14:textId="77777777" w:rsidR="00781377" w:rsidRPr="00602E9B" w:rsidRDefault="00781377" w:rsidP="00781377">
      <w:pPr>
        <w:spacing w:after="0" w:line="240" w:lineRule="auto"/>
        <w:rPr>
          <w:rFonts w:ascii="Roboto" w:hAnsi="Roboto" w:cs="Times New Roman"/>
          <w:bCs/>
          <w:sz w:val="20"/>
          <w:szCs w:val="17"/>
        </w:rPr>
      </w:pPr>
    </w:p>
    <w:p w14:paraId="5BD27801" w14:textId="77777777" w:rsidR="00781377" w:rsidRPr="00602E9B" w:rsidRDefault="00781377" w:rsidP="00781377">
      <w:pPr>
        <w:spacing w:after="0" w:line="240" w:lineRule="auto"/>
        <w:rPr>
          <w:rFonts w:ascii="Roboto" w:hAnsi="Roboto" w:cs="Times New Roman"/>
          <w:bCs/>
          <w:sz w:val="20"/>
          <w:szCs w:val="17"/>
        </w:rPr>
      </w:pPr>
      <w:r w:rsidRPr="00602E9B">
        <w:rPr>
          <w:rFonts w:ascii="HelveticaNeueLT-LightExt" w:hAnsi="HelveticaNeueLT-LightExt"/>
          <w:noProof/>
          <w:color w:val="004B98"/>
          <w:sz w:val="60"/>
          <w:szCs w:val="60"/>
          <w:lang w:val="en-AU" w:eastAsia="en-AU"/>
        </w:rPr>
        <w:drawing>
          <wp:inline distT="0" distB="0" distL="0" distR="0" wp14:anchorId="7DB0E825" wp14:editId="06C6DDB0">
            <wp:extent cx="3006725" cy="1376318"/>
            <wp:effectExtent l="0" t="0" r="3175" b="1460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452B08E" w14:textId="77777777" w:rsidR="00781377" w:rsidRPr="00602E9B" w:rsidRDefault="00781377" w:rsidP="00781377">
      <w:pPr>
        <w:spacing w:after="0" w:line="240" w:lineRule="auto"/>
        <w:rPr>
          <w:rFonts w:ascii="Roboto" w:hAnsi="Roboto" w:cs="Times New Roman"/>
          <w:bCs/>
          <w:sz w:val="20"/>
          <w:szCs w:val="17"/>
        </w:rPr>
      </w:pPr>
    </w:p>
    <w:p w14:paraId="634C0A88" w14:textId="77777777" w:rsidR="000A2AA4" w:rsidRPr="00602E9B" w:rsidRDefault="00781377" w:rsidP="003B022B">
      <w:pPr>
        <w:tabs>
          <w:tab w:val="left" w:pos="2520"/>
        </w:tabs>
        <w:spacing w:after="0"/>
        <w:rPr>
          <w:rFonts w:ascii="Roboto" w:hAnsi="Roboto" w:cs="Times New Roman"/>
          <w:b/>
          <w:bCs/>
          <w:color w:val="FFD966" w:themeColor="accent4" w:themeTint="99"/>
          <w:sz w:val="20"/>
          <w:szCs w:val="17"/>
        </w:rPr>
      </w:pPr>
      <w:r w:rsidRPr="00602E9B">
        <w:rPr>
          <w:rFonts w:ascii="Roboto" w:hAnsi="Roboto" w:cs="Times New Roman"/>
          <w:b/>
          <w:bCs/>
          <w:color w:val="00B050"/>
          <w:sz w:val="20"/>
          <w:szCs w:val="17"/>
        </w:rPr>
        <w:t>Encouraged</w:t>
      </w:r>
      <w:r w:rsidRPr="00602E9B">
        <w:rPr>
          <w:rFonts w:ascii="Roboto" w:hAnsi="Roboto" w:cs="Times New Roman"/>
          <w:b/>
          <w:bCs/>
          <w:color w:val="00B050"/>
          <w:sz w:val="20"/>
          <w:szCs w:val="17"/>
        </w:rPr>
        <w:tab/>
      </w:r>
      <w:r w:rsidRPr="00602E9B">
        <w:rPr>
          <w:rFonts w:ascii="Roboto" w:hAnsi="Roboto" w:cs="Times New Roman"/>
          <w:b/>
          <w:bCs/>
          <w:color w:val="FFD966" w:themeColor="accent4" w:themeTint="99"/>
          <w:sz w:val="20"/>
          <w:szCs w:val="17"/>
        </w:rPr>
        <w:t>Attribution Required</w:t>
      </w:r>
    </w:p>
    <w:p w14:paraId="773CE02A" w14:textId="77777777" w:rsidR="00781377" w:rsidRPr="00602E9B" w:rsidRDefault="00781377" w:rsidP="00781377">
      <w:pPr>
        <w:tabs>
          <w:tab w:val="left" w:pos="2520"/>
        </w:tabs>
        <w:rPr>
          <w:rFonts w:ascii="Roboto" w:hAnsi="Roboto" w:cs="Times New Roman"/>
          <w:b/>
          <w:bCs/>
          <w:color w:val="00B0F0"/>
          <w:sz w:val="20"/>
          <w:szCs w:val="17"/>
        </w:rPr>
      </w:pPr>
      <w:r w:rsidRPr="00602E9B">
        <w:rPr>
          <w:rFonts w:ascii="Roboto" w:hAnsi="Roboto" w:cs="Times New Roman"/>
          <w:b/>
          <w:bCs/>
          <w:color w:val="FF0000"/>
          <w:sz w:val="20"/>
          <w:szCs w:val="17"/>
        </w:rPr>
        <w:t>Not acceptable</w:t>
      </w:r>
      <w:r w:rsidRPr="00602E9B">
        <w:rPr>
          <w:rFonts w:ascii="Roboto" w:hAnsi="Roboto" w:cs="Times New Roman"/>
          <w:b/>
          <w:bCs/>
          <w:color w:val="FF0000"/>
          <w:sz w:val="20"/>
          <w:szCs w:val="17"/>
        </w:rPr>
        <w:tab/>
      </w:r>
      <w:r w:rsidRPr="00602E9B">
        <w:rPr>
          <w:rFonts w:ascii="Roboto" w:hAnsi="Roboto" w:cs="Times New Roman"/>
          <w:b/>
          <w:bCs/>
          <w:color w:val="00B0F0"/>
          <w:sz w:val="20"/>
          <w:szCs w:val="17"/>
        </w:rPr>
        <w:t>Ask tutor</w:t>
      </w:r>
    </w:p>
    <w:p w14:paraId="7570A683" w14:textId="36812E28" w:rsidR="000A2AA4" w:rsidRPr="003B022B" w:rsidRDefault="003B022B" w:rsidP="00A249B6">
      <w:pPr>
        <w:spacing w:before="240"/>
        <w:jc w:val="both"/>
        <w:rPr>
          <w:rFonts w:ascii="Roboto" w:hAnsi="Roboto" w:cs="Times New Roman"/>
          <w:b/>
          <w:color w:val="005E86"/>
          <w:szCs w:val="17"/>
        </w:rPr>
      </w:pPr>
      <w:r w:rsidRPr="00602E9B">
        <w:rPr>
          <w:rFonts w:ascii="Roboto" w:hAnsi="Roboto" w:cs="Times New Roman"/>
          <w:b/>
          <w:sz w:val="20"/>
          <w:szCs w:val="17"/>
        </w:rPr>
        <w:t>Be aware if you do get help from one of the red sources, you are at risk of failing the assignment, or the unit.</w:t>
      </w:r>
    </w:p>
    <w:sectPr w:rsidR="000A2AA4" w:rsidRPr="003B022B" w:rsidSect="003D1DB9">
      <w:headerReference w:type="default" r:id="rId14"/>
      <w:footerReference w:type="default" r:id="rId15"/>
      <w:pgSz w:w="11900" w:h="16840" w:code="9"/>
      <w:pgMar w:top="1440" w:right="900" w:bottom="1135" w:left="810" w:header="0" w:footer="531" w:gutter="0"/>
      <w:pgNumType w:start="1"/>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7CE4D" w14:textId="77777777" w:rsidR="00C70623" w:rsidRDefault="00C70623" w:rsidP="00D65195">
      <w:r>
        <w:separator/>
      </w:r>
    </w:p>
  </w:endnote>
  <w:endnote w:type="continuationSeparator" w:id="0">
    <w:p w14:paraId="304B17DA" w14:textId="77777777" w:rsidR="00C70623" w:rsidRDefault="00C70623" w:rsidP="00D651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Light">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altName w:val="Arial"/>
    <w:charset w:val="00"/>
    <w:family w:val="auto"/>
    <w:pitch w:val="variable"/>
    <w:sig w:usb0="E0000AFF" w:usb1="5000217F" w:usb2="00000021" w:usb3="00000000" w:csb0="0000019F" w:csb1="00000000"/>
  </w:font>
  <w:font w:name="HelveticaNeueLT-LightExt">
    <w:altName w:val="DokChampa"/>
    <w:panose1 w:val="00000000000000000000"/>
    <w:charset w:val="4D"/>
    <w:family w:val="auto"/>
    <w:notTrueType/>
    <w:pitch w:val="default"/>
    <w:sig w:usb0="03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2600597"/>
      <w:docPartObj>
        <w:docPartGallery w:val="Page Numbers (Bottom of Page)"/>
        <w:docPartUnique/>
      </w:docPartObj>
    </w:sdtPr>
    <w:sdtEndPr>
      <w:rPr>
        <w:noProof/>
      </w:rPr>
    </w:sdtEndPr>
    <w:sdtContent>
      <w:p w14:paraId="53BB597B" w14:textId="2CEED4CF" w:rsidR="003D1DB9" w:rsidRDefault="003D1DB9">
        <w:pPr>
          <w:pStyle w:val="Footer"/>
          <w:jc w:val="right"/>
        </w:pPr>
        <w:r>
          <w:rPr>
            <w:rFonts w:ascii="Roboto" w:hAnsi="Roboto"/>
            <w:b/>
            <w:bCs/>
            <w:noProof/>
            <w:color w:val="005E86"/>
            <w:sz w:val="15"/>
            <w:szCs w:val="15"/>
            <w:lang w:val="en-AU" w:eastAsia="en-AU"/>
          </w:rPr>
          <w:t xml:space="preserve">ISYS3001 Managing Software Development | Practical Skills                                                                                                                                                                </w:t>
        </w:r>
        <w:r>
          <w:t xml:space="preserve"> </w:t>
        </w:r>
        <w:r>
          <w:fldChar w:fldCharType="begin"/>
        </w:r>
        <w:r>
          <w:instrText xml:space="preserve"> PAGE   \* MERGEFORMAT </w:instrText>
        </w:r>
        <w:r>
          <w:fldChar w:fldCharType="separate"/>
        </w:r>
        <w:r>
          <w:rPr>
            <w:noProof/>
          </w:rPr>
          <w:t>2</w:t>
        </w:r>
        <w:r>
          <w:rPr>
            <w:noProof/>
          </w:rPr>
          <w:fldChar w:fldCharType="end"/>
        </w:r>
      </w:p>
    </w:sdtContent>
  </w:sdt>
  <w:p w14:paraId="4F9CD45F" w14:textId="724EC692" w:rsidR="00C90AFA" w:rsidRPr="000F7D70" w:rsidRDefault="00C90AFA" w:rsidP="001C6B28">
    <w:pPr>
      <w:pStyle w:val="Footer"/>
      <w:tabs>
        <w:tab w:val="clear" w:pos="9360"/>
        <w:tab w:val="right" w:pos="10170"/>
        <w:tab w:val="left" w:pos="10350"/>
      </w:tabs>
      <w:ind w:right="20"/>
      <w:rPr>
        <w:color w:val="005E86"/>
        <w:sz w:val="15"/>
        <w:szCs w:val="15"/>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E2BAA" w14:textId="77777777" w:rsidR="00C70623" w:rsidRDefault="00C70623" w:rsidP="00D65195">
      <w:r>
        <w:separator/>
      </w:r>
    </w:p>
  </w:footnote>
  <w:footnote w:type="continuationSeparator" w:id="0">
    <w:p w14:paraId="2A47C954" w14:textId="77777777" w:rsidR="00C70623" w:rsidRDefault="00C70623" w:rsidP="00D651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E91BE" w14:textId="77777777" w:rsidR="00D65195" w:rsidRPr="00893EEE" w:rsidRDefault="00A55E2F" w:rsidP="00F7550A">
    <w:pPr>
      <w:pStyle w:val="Header"/>
      <w:tabs>
        <w:tab w:val="clear" w:pos="9360"/>
      </w:tabs>
      <w:ind w:right="-900"/>
      <w:rPr>
        <w:rFonts w:ascii="Roboto" w:hAnsi="Roboto"/>
        <w:b/>
        <w:bCs/>
        <w:color w:val="005E86"/>
        <w:sz w:val="22"/>
        <w:szCs w:val="22"/>
      </w:rPr>
    </w:pPr>
    <w:r>
      <w:rPr>
        <w:rFonts w:ascii="Roboto" w:hAnsi="Roboto"/>
        <w:b/>
        <w:bCs/>
        <w:noProof/>
        <w:color w:val="005E86"/>
        <w:sz w:val="22"/>
        <w:szCs w:val="22"/>
        <w:lang w:val="en-AU" w:eastAsia="en-AU"/>
      </w:rPr>
      <w:drawing>
        <wp:anchor distT="0" distB="0" distL="114300" distR="114300" simplePos="0" relativeHeight="251663360" behindDoc="0" locked="0" layoutInCell="1" allowOverlap="1" wp14:anchorId="5C50926E" wp14:editId="1A0E6CB1">
          <wp:simplePos x="0" y="0"/>
          <wp:positionH relativeFrom="column">
            <wp:posOffset>5292090</wp:posOffset>
          </wp:positionH>
          <wp:positionV relativeFrom="paragraph">
            <wp:posOffset>5080</wp:posOffset>
          </wp:positionV>
          <wp:extent cx="1762125" cy="16027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png"/>
                  <pic:cNvPicPr/>
                </pic:nvPicPr>
                <pic:blipFill>
                  <a:blip r:embed="rId1">
                    <a:extLst>
                      <a:ext uri="{28A0092B-C50C-407E-A947-70E740481C1C}">
                        <a14:useLocalDpi xmlns:a14="http://schemas.microsoft.com/office/drawing/2010/main" val="0"/>
                      </a:ext>
                    </a:extLst>
                  </a:blip>
                  <a:stretch>
                    <a:fillRect/>
                  </a:stretch>
                </pic:blipFill>
                <pic:spPr>
                  <a:xfrm>
                    <a:off x="0" y="0"/>
                    <a:ext cx="1762125" cy="1602740"/>
                  </a:xfrm>
                  <a:prstGeom prst="rect">
                    <a:avLst/>
                  </a:prstGeom>
                </pic:spPr>
              </pic:pic>
            </a:graphicData>
          </a:graphic>
          <wp14:sizeRelH relativeFrom="margin">
            <wp14:pctWidth>0</wp14:pctWidth>
          </wp14:sizeRelH>
          <wp14:sizeRelV relativeFrom="margin">
            <wp14:pctHeight>0</wp14:pctHeight>
          </wp14:sizeRelV>
        </wp:anchor>
      </w:drawing>
    </w:r>
  </w:p>
  <w:p w14:paraId="24CA1BD0" w14:textId="77777777" w:rsidR="00D65195" w:rsidRPr="00D65195" w:rsidRDefault="00D65195" w:rsidP="00D65195">
    <w:pPr>
      <w:pStyle w:val="Header"/>
      <w:tabs>
        <w:tab w:val="clear" w:pos="9360"/>
      </w:tabs>
      <w:ind w:left="-1440" w:right="-1440"/>
      <w:rPr>
        <w:rFonts w:ascii="Roboto" w:hAnsi="Roboto"/>
      </w:rPr>
    </w:pPr>
  </w:p>
  <w:p w14:paraId="7899C2B7" w14:textId="77777777" w:rsidR="00893EEE" w:rsidRDefault="006D4523" w:rsidP="0060376B">
    <w:pPr>
      <w:pStyle w:val="Header"/>
      <w:tabs>
        <w:tab w:val="clear" w:pos="9360"/>
      </w:tabs>
      <w:ind w:right="-1440"/>
      <w:rPr>
        <w:rFonts w:ascii="Roboto" w:hAnsi="Roboto"/>
      </w:rPr>
    </w:pPr>
    <w:r>
      <w:rPr>
        <w:rFonts w:ascii="Roboto" w:hAnsi="Roboto"/>
        <w:b/>
        <w:bCs/>
        <w:noProof/>
        <w:color w:val="005E86"/>
        <w:sz w:val="22"/>
        <w:szCs w:val="22"/>
        <w:lang w:val="en-AU" w:eastAsia="en-AU"/>
      </w:rPr>
      <w:drawing>
        <wp:anchor distT="0" distB="0" distL="114300" distR="114300" simplePos="0" relativeHeight="251658240" behindDoc="0" locked="0" layoutInCell="1" allowOverlap="1" wp14:anchorId="366C76E7" wp14:editId="7A1A4306">
          <wp:simplePos x="0" y="0"/>
          <wp:positionH relativeFrom="column">
            <wp:posOffset>-43815</wp:posOffset>
          </wp:positionH>
          <wp:positionV relativeFrom="paragraph">
            <wp:posOffset>117475</wp:posOffset>
          </wp:positionV>
          <wp:extent cx="1386840" cy="447040"/>
          <wp:effectExtent l="0" t="0" r="0" b="1016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u_logo.png"/>
                  <pic:cNvPicPr/>
                </pic:nvPicPr>
                <pic:blipFill>
                  <a:blip r:embed="rId2">
                    <a:extLst>
                      <a:ext uri="{28A0092B-C50C-407E-A947-70E740481C1C}">
                        <a14:useLocalDpi xmlns:a14="http://schemas.microsoft.com/office/drawing/2010/main" val="0"/>
                      </a:ext>
                    </a:extLst>
                  </a:blip>
                  <a:stretch>
                    <a:fillRect/>
                  </a:stretch>
                </pic:blipFill>
                <pic:spPr>
                  <a:xfrm>
                    <a:off x="0" y="0"/>
                    <a:ext cx="1386840" cy="447040"/>
                  </a:xfrm>
                  <a:prstGeom prst="rect">
                    <a:avLst/>
                  </a:prstGeom>
                </pic:spPr>
              </pic:pic>
            </a:graphicData>
          </a:graphic>
          <wp14:sizeRelH relativeFrom="margin">
            <wp14:pctWidth>0</wp14:pctWidth>
          </wp14:sizeRelH>
          <wp14:sizeRelV relativeFrom="margin">
            <wp14:pctHeight>0</wp14:pctHeight>
          </wp14:sizeRelV>
        </wp:anchor>
      </w:drawing>
    </w:r>
  </w:p>
  <w:p w14:paraId="3DCFE39C" w14:textId="042E66F4" w:rsidR="006D4523" w:rsidRPr="00FE1315" w:rsidRDefault="00FE1315" w:rsidP="0060376B">
    <w:pPr>
      <w:pStyle w:val="Header"/>
      <w:tabs>
        <w:tab w:val="clear" w:pos="9360"/>
      </w:tabs>
      <w:ind w:right="-1440"/>
      <w:rPr>
        <w:rFonts w:ascii="Roboto" w:hAnsi="Roboto"/>
        <w:b/>
        <w:color w:val="326070"/>
        <w:sz w:val="28"/>
        <w:szCs w:val="28"/>
      </w:rPr>
    </w:pPr>
    <w:r w:rsidRPr="00FE1315">
      <w:rPr>
        <w:rFonts w:ascii="Roboto" w:hAnsi="Roboto"/>
        <w:b/>
        <w:color w:val="326070"/>
        <w:sz w:val="28"/>
        <w:szCs w:val="28"/>
      </w:rPr>
      <w:t xml:space="preserve">   ISYS</w:t>
    </w:r>
    <w:r w:rsidR="0076026F">
      <w:rPr>
        <w:rFonts w:ascii="Roboto" w:hAnsi="Roboto"/>
        <w:b/>
        <w:color w:val="326070"/>
        <w:sz w:val="28"/>
        <w:szCs w:val="28"/>
      </w:rPr>
      <w:t>3</w:t>
    </w:r>
    <w:r w:rsidRPr="00FE1315">
      <w:rPr>
        <w:rFonts w:ascii="Roboto" w:hAnsi="Roboto"/>
        <w:b/>
        <w:color w:val="326070"/>
        <w:sz w:val="28"/>
        <w:szCs w:val="28"/>
      </w:rPr>
      <w:t xml:space="preserve">001 </w:t>
    </w:r>
    <w:r w:rsidR="0076026F">
      <w:rPr>
        <w:rFonts w:ascii="Roboto" w:hAnsi="Roboto"/>
        <w:b/>
        <w:color w:val="326070"/>
        <w:sz w:val="28"/>
        <w:szCs w:val="28"/>
      </w:rPr>
      <w:t xml:space="preserve">Managing Software </w:t>
    </w:r>
    <w:r w:rsidRPr="00FE1315">
      <w:rPr>
        <w:rFonts w:ascii="Roboto" w:hAnsi="Roboto"/>
        <w:b/>
        <w:color w:val="326070"/>
        <w:sz w:val="28"/>
        <w:szCs w:val="28"/>
      </w:rPr>
      <w:t>Development</w:t>
    </w:r>
  </w:p>
  <w:p w14:paraId="6B5BBEB2" w14:textId="4E11E6F0" w:rsidR="00FE1315" w:rsidRPr="00FE1315" w:rsidRDefault="00FE1315" w:rsidP="0060376B">
    <w:pPr>
      <w:pStyle w:val="Header"/>
      <w:tabs>
        <w:tab w:val="clear" w:pos="9360"/>
      </w:tabs>
      <w:ind w:right="-1440"/>
      <w:rPr>
        <w:rFonts w:ascii="Roboto" w:hAnsi="Roboto"/>
        <w:b/>
        <w:color w:val="326070"/>
        <w:sz w:val="28"/>
        <w:szCs w:val="28"/>
      </w:rPr>
    </w:pPr>
    <w:r w:rsidRPr="00FE1315">
      <w:rPr>
        <w:rFonts w:ascii="Roboto" w:hAnsi="Roboto"/>
        <w:b/>
        <w:color w:val="326070"/>
        <w:sz w:val="28"/>
        <w:szCs w:val="28"/>
      </w:rPr>
      <w:t xml:space="preserve">   </w:t>
    </w:r>
    <w:r w:rsidR="0013263F">
      <w:rPr>
        <w:rFonts w:ascii="Roboto" w:hAnsi="Roboto"/>
        <w:b/>
        <w:color w:val="326070"/>
        <w:sz w:val="28"/>
        <w:szCs w:val="28"/>
      </w:rPr>
      <w:t>Practical Skills</w:t>
    </w:r>
    <w:r w:rsidR="00281CE7">
      <w:rPr>
        <w:rFonts w:ascii="Roboto" w:hAnsi="Roboto"/>
        <w:b/>
        <w:color w:val="326070"/>
        <w:sz w:val="28"/>
        <w:szCs w:val="28"/>
      </w:rPr>
      <w:t xml:space="preserve"> – Assessment 2</w:t>
    </w:r>
  </w:p>
  <w:p w14:paraId="39AFA980" w14:textId="77777777" w:rsidR="006D4523" w:rsidRDefault="00F7550A" w:rsidP="0060376B">
    <w:pPr>
      <w:pStyle w:val="Header"/>
      <w:tabs>
        <w:tab w:val="clear" w:pos="9360"/>
      </w:tabs>
      <w:ind w:right="-1440"/>
      <w:rPr>
        <w:rFonts w:ascii="Roboto" w:hAnsi="Roboto"/>
      </w:rPr>
    </w:pPr>
    <w:r w:rsidRPr="000F7D70">
      <w:rPr>
        <w:rFonts w:ascii="Roboto" w:hAnsi="Roboto"/>
        <w:b/>
        <w:bCs/>
        <w:noProof/>
        <w:color w:val="005E86"/>
        <w:sz w:val="15"/>
        <w:szCs w:val="15"/>
        <w:lang w:val="en-AU" w:eastAsia="en-AU"/>
      </w:rPr>
      <mc:AlternateContent>
        <mc:Choice Requires="wps">
          <w:drawing>
            <wp:anchor distT="0" distB="0" distL="114300" distR="114300" simplePos="0" relativeHeight="251662336" behindDoc="0" locked="0" layoutInCell="1" allowOverlap="1" wp14:anchorId="5C8A257A" wp14:editId="3ACCB387">
              <wp:simplePos x="0" y="0"/>
              <wp:positionH relativeFrom="column">
                <wp:posOffset>6350</wp:posOffset>
              </wp:positionH>
              <wp:positionV relativeFrom="paragraph">
                <wp:posOffset>153035</wp:posOffset>
              </wp:positionV>
              <wp:extent cx="6272784" cy="0"/>
              <wp:effectExtent l="0" t="0" r="26670" b="25400"/>
              <wp:wrapNone/>
              <wp:docPr id="1" name="Straight Connector 1"/>
              <wp:cNvGraphicFramePr/>
              <a:graphic xmlns:a="http://schemas.openxmlformats.org/drawingml/2006/main">
                <a:graphicData uri="http://schemas.microsoft.com/office/word/2010/wordprocessingShape">
                  <wps:wsp>
                    <wps:cNvCnPr/>
                    <wps:spPr>
                      <a:xfrm flipV="1">
                        <a:off x="0" y="0"/>
                        <a:ext cx="6272784" cy="0"/>
                      </a:xfrm>
                      <a:prstGeom prst="line">
                        <a:avLst/>
                      </a:prstGeom>
                      <a:ln w="8890">
                        <a:solidFill>
                          <a:srgbClr val="005E8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DEED59" id="Straight Connector 1"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12.05pt" to="494.4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" strokecolor="#005e86" strokeweight=".7pt">
              <v:stroke joinstyle="miter"/>
            </v:line>
          </w:pict>
        </mc:Fallback>
      </mc:AlternateContent>
    </w:r>
  </w:p>
  <w:p w14:paraId="230670A3" w14:textId="77777777" w:rsidR="006D4523" w:rsidRPr="00D65195" w:rsidRDefault="006D4523" w:rsidP="0060376B">
    <w:pPr>
      <w:pStyle w:val="Header"/>
      <w:tabs>
        <w:tab w:val="clear" w:pos="9360"/>
      </w:tabs>
      <w:ind w:right="-1440"/>
      <w:rPr>
        <w:rFonts w:ascii="Roboto" w:hAnsi="Robot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C6C6E"/>
    <w:multiLevelType w:val="hybridMultilevel"/>
    <w:tmpl w:val="10E23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9D3EA6"/>
    <w:multiLevelType w:val="hybridMultilevel"/>
    <w:tmpl w:val="FFF4EB50"/>
    <w:lvl w:ilvl="0" w:tplc="78061D1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0B33DD8"/>
    <w:multiLevelType w:val="hybridMultilevel"/>
    <w:tmpl w:val="7F185852"/>
    <w:lvl w:ilvl="0" w:tplc="78061D10">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A31E2C"/>
    <w:multiLevelType w:val="hybridMultilevel"/>
    <w:tmpl w:val="42BEEBC2"/>
    <w:lvl w:ilvl="0" w:tplc="C2DC1C06">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2A52AA0"/>
    <w:multiLevelType w:val="hybridMultilevel"/>
    <w:tmpl w:val="162AAC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36C483D"/>
    <w:multiLevelType w:val="hybridMultilevel"/>
    <w:tmpl w:val="92240B58"/>
    <w:lvl w:ilvl="0" w:tplc="61C2E35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38C247E"/>
    <w:multiLevelType w:val="hybridMultilevel"/>
    <w:tmpl w:val="6334242A"/>
    <w:lvl w:ilvl="0" w:tplc="61C2E350">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AD5455"/>
    <w:multiLevelType w:val="hybridMultilevel"/>
    <w:tmpl w:val="185A9700"/>
    <w:lvl w:ilvl="0" w:tplc="C2DC1C06">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F912F2"/>
    <w:multiLevelType w:val="hybridMultilevel"/>
    <w:tmpl w:val="C492A19E"/>
    <w:lvl w:ilvl="0" w:tplc="9FFAD51A">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D7B5C27"/>
    <w:multiLevelType w:val="hybridMultilevel"/>
    <w:tmpl w:val="F900029A"/>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0" w15:restartNumberingAfterBreak="0">
    <w:nsid w:val="6EBB5E6F"/>
    <w:multiLevelType w:val="hybridMultilevel"/>
    <w:tmpl w:val="FFA4C520"/>
    <w:lvl w:ilvl="0" w:tplc="AD30B400">
      <w:start w:val="1"/>
      <w:numFmt w:val="bullet"/>
      <w:pStyle w:val="References"/>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052487486">
    <w:abstractNumId w:val="10"/>
  </w:num>
  <w:num w:numId="2" w16cid:durableId="477843003">
    <w:abstractNumId w:val="10"/>
  </w:num>
  <w:num w:numId="3" w16cid:durableId="1576473037">
    <w:abstractNumId w:val="9"/>
  </w:num>
  <w:num w:numId="4" w16cid:durableId="789782060">
    <w:abstractNumId w:val="0"/>
  </w:num>
  <w:num w:numId="5" w16cid:durableId="2072534088">
    <w:abstractNumId w:val="1"/>
  </w:num>
  <w:num w:numId="6" w16cid:durableId="1281182274">
    <w:abstractNumId w:val="4"/>
  </w:num>
  <w:num w:numId="7" w16cid:durableId="1411922267">
    <w:abstractNumId w:val="2"/>
  </w:num>
  <w:num w:numId="8" w16cid:durableId="583346195">
    <w:abstractNumId w:val="3"/>
  </w:num>
  <w:num w:numId="9" w16cid:durableId="1939024524">
    <w:abstractNumId w:val="7"/>
  </w:num>
  <w:num w:numId="10" w16cid:durableId="196089863">
    <w:abstractNumId w:val="5"/>
  </w:num>
  <w:num w:numId="11" w16cid:durableId="1138493767">
    <w:abstractNumId w:val="6"/>
  </w:num>
  <w:num w:numId="12" w16cid:durableId="84247230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AxMTIyNze1MDIzNTFV0lEKTi0uzszPAykwqQUAKgRIKiwAAAA="/>
  </w:docVars>
  <w:rsids>
    <w:rsidRoot w:val="00FE1315"/>
    <w:rsid w:val="00023331"/>
    <w:rsid w:val="000439EB"/>
    <w:rsid w:val="000463A3"/>
    <w:rsid w:val="00047C20"/>
    <w:rsid w:val="000A2AA4"/>
    <w:rsid w:val="000C0AA6"/>
    <w:rsid w:val="000D7115"/>
    <w:rsid w:val="000F7D70"/>
    <w:rsid w:val="00116BE7"/>
    <w:rsid w:val="0013263F"/>
    <w:rsid w:val="00160451"/>
    <w:rsid w:val="00166DAB"/>
    <w:rsid w:val="001B475E"/>
    <w:rsid w:val="001B586E"/>
    <w:rsid w:val="001C4E18"/>
    <w:rsid w:val="001C6B28"/>
    <w:rsid w:val="001E4716"/>
    <w:rsid w:val="001F72F0"/>
    <w:rsid w:val="0020157F"/>
    <w:rsid w:val="00220214"/>
    <w:rsid w:val="00276161"/>
    <w:rsid w:val="00281CE7"/>
    <w:rsid w:val="00287B0E"/>
    <w:rsid w:val="00374047"/>
    <w:rsid w:val="003B022B"/>
    <w:rsid w:val="003B4C23"/>
    <w:rsid w:val="003B5E88"/>
    <w:rsid w:val="003D1DB9"/>
    <w:rsid w:val="003D29CE"/>
    <w:rsid w:val="003D5FFD"/>
    <w:rsid w:val="003D6DEF"/>
    <w:rsid w:val="00406CBD"/>
    <w:rsid w:val="004108B8"/>
    <w:rsid w:val="00423644"/>
    <w:rsid w:val="00453456"/>
    <w:rsid w:val="00470BEC"/>
    <w:rsid w:val="00480AA3"/>
    <w:rsid w:val="004A081C"/>
    <w:rsid w:val="004A3FBA"/>
    <w:rsid w:val="004D25CA"/>
    <w:rsid w:val="00501390"/>
    <w:rsid w:val="00507018"/>
    <w:rsid w:val="005435B7"/>
    <w:rsid w:val="00543700"/>
    <w:rsid w:val="005439F1"/>
    <w:rsid w:val="005743F8"/>
    <w:rsid w:val="005A631A"/>
    <w:rsid w:val="005D5474"/>
    <w:rsid w:val="005F46C0"/>
    <w:rsid w:val="00602E9B"/>
    <w:rsid w:val="0060376B"/>
    <w:rsid w:val="00611298"/>
    <w:rsid w:val="00643BEB"/>
    <w:rsid w:val="00652789"/>
    <w:rsid w:val="00692EA3"/>
    <w:rsid w:val="00695592"/>
    <w:rsid w:val="006A086D"/>
    <w:rsid w:val="006A39D1"/>
    <w:rsid w:val="006D4523"/>
    <w:rsid w:val="006D473D"/>
    <w:rsid w:val="006E4199"/>
    <w:rsid w:val="00716B06"/>
    <w:rsid w:val="0076026F"/>
    <w:rsid w:val="0076491B"/>
    <w:rsid w:val="00780A1B"/>
    <w:rsid w:val="00781377"/>
    <w:rsid w:val="0079243A"/>
    <w:rsid w:val="00797C29"/>
    <w:rsid w:val="007D461E"/>
    <w:rsid w:val="00815D1D"/>
    <w:rsid w:val="008310FA"/>
    <w:rsid w:val="008363E1"/>
    <w:rsid w:val="008476BF"/>
    <w:rsid w:val="00861B82"/>
    <w:rsid w:val="0089212B"/>
    <w:rsid w:val="00893EEE"/>
    <w:rsid w:val="008A436C"/>
    <w:rsid w:val="008E22C0"/>
    <w:rsid w:val="00926D45"/>
    <w:rsid w:val="00937ACF"/>
    <w:rsid w:val="00937E30"/>
    <w:rsid w:val="009562A7"/>
    <w:rsid w:val="00981248"/>
    <w:rsid w:val="009A0963"/>
    <w:rsid w:val="00A07E91"/>
    <w:rsid w:val="00A249B6"/>
    <w:rsid w:val="00A55E2F"/>
    <w:rsid w:val="00AB59D5"/>
    <w:rsid w:val="00AB5C79"/>
    <w:rsid w:val="00AC6E06"/>
    <w:rsid w:val="00B15150"/>
    <w:rsid w:val="00B22803"/>
    <w:rsid w:val="00B4142E"/>
    <w:rsid w:val="00B7041E"/>
    <w:rsid w:val="00BA0AD9"/>
    <w:rsid w:val="00BB4202"/>
    <w:rsid w:val="00BE34C3"/>
    <w:rsid w:val="00C04790"/>
    <w:rsid w:val="00C70623"/>
    <w:rsid w:val="00C90AFA"/>
    <w:rsid w:val="00CA761A"/>
    <w:rsid w:val="00CC0302"/>
    <w:rsid w:val="00CE148E"/>
    <w:rsid w:val="00CE4555"/>
    <w:rsid w:val="00D147EF"/>
    <w:rsid w:val="00D305A7"/>
    <w:rsid w:val="00D31BFB"/>
    <w:rsid w:val="00D45A82"/>
    <w:rsid w:val="00D53733"/>
    <w:rsid w:val="00D55B59"/>
    <w:rsid w:val="00D65195"/>
    <w:rsid w:val="00D71498"/>
    <w:rsid w:val="00DA79EC"/>
    <w:rsid w:val="00DC1177"/>
    <w:rsid w:val="00DF283F"/>
    <w:rsid w:val="00DF3278"/>
    <w:rsid w:val="00DF5EE3"/>
    <w:rsid w:val="00E24172"/>
    <w:rsid w:val="00E2489F"/>
    <w:rsid w:val="00E328CC"/>
    <w:rsid w:val="00F05E8C"/>
    <w:rsid w:val="00F61EAC"/>
    <w:rsid w:val="00F7550A"/>
    <w:rsid w:val="00F7755A"/>
    <w:rsid w:val="00F83546"/>
    <w:rsid w:val="00FC6754"/>
    <w:rsid w:val="00FC6AC2"/>
    <w:rsid w:val="00FD02EF"/>
    <w:rsid w:val="00FE1315"/>
    <w:rsid w:val="00FF1BF9"/>
    <w:rsid w:val="00FF3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8F1874"/>
  <w14:defaultImageDpi w14:val="32767"/>
  <w15:chartTrackingRefBased/>
  <w15:docId w15:val="{B3FCFDD6-02AC-41CF-93ED-660BAEC19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43F8"/>
    <w:pPr>
      <w:spacing w:after="60" w:line="264" w:lineRule="auto"/>
    </w:pPr>
    <w:rPr>
      <w:rFonts w:ascii="Roboto Light" w:hAnsi="Roboto Light"/>
      <w:sz w:val="17"/>
    </w:rPr>
  </w:style>
  <w:style w:type="paragraph" w:styleId="Heading1">
    <w:name w:val="heading 1"/>
    <w:basedOn w:val="Normal"/>
    <w:next w:val="Normal"/>
    <w:link w:val="Heading1Char"/>
    <w:uiPriority w:val="9"/>
    <w:qFormat/>
    <w:rsid w:val="005743F8"/>
    <w:pPr>
      <w:keepNext/>
      <w:keepLines/>
      <w:spacing w:before="240"/>
      <w:outlineLvl w:val="0"/>
    </w:pPr>
    <w:rPr>
      <w:rFonts w:asciiTheme="majorHAnsi" w:eastAsiaTheme="majorEastAsia" w:hAnsiTheme="majorHAnsi" w:cstheme="majorBidi"/>
      <w:b/>
      <w:color w:val="2E74B5" w:themeColor="accent5" w:themeShade="BF"/>
      <w:sz w:val="32"/>
      <w:szCs w:val="32"/>
    </w:rPr>
  </w:style>
  <w:style w:type="paragraph" w:styleId="Heading2">
    <w:name w:val="heading 2"/>
    <w:basedOn w:val="Normal"/>
    <w:next w:val="Normal"/>
    <w:link w:val="Heading2Char"/>
    <w:uiPriority w:val="9"/>
    <w:unhideWhenUsed/>
    <w:qFormat/>
    <w:rsid w:val="005743F8"/>
    <w:pPr>
      <w:keepNext/>
      <w:keepLines/>
      <w:spacing w:before="40"/>
      <w:outlineLvl w:val="1"/>
    </w:pPr>
    <w:rPr>
      <w:rFonts w:asciiTheme="majorHAnsi" w:eastAsiaTheme="majorEastAsia" w:hAnsiTheme="majorHAnsi" w:cstheme="majorBidi"/>
      <w:b/>
      <w:color w:val="2E74B5" w:themeColor="accent5"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5195"/>
    <w:pPr>
      <w:tabs>
        <w:tab w:val="center" w:pos="4680"/>
        <w:tab w:val="right" w:pos="9360"/>
      </w:tabs>
    </w:pPr>
  </w:style>
  <w:style w:type="character" w:customStyle="1" w:styleId="HeaderChar">
    <w:name w:val="Header Char"/>
    <w:basedOn w:val="DefaultParagraphFont"/>
    <w:link w:val="Header"/>
    <w:uiPriority w:val="99"/>
    <w:rsid w:val="00D65195"/>
  </w:style>
  <w:style w:type="paragraph" w:styleId="Footer">
    <w:name w:val="footer"/>
    <w:basedOn w:val="Normal"/>
    <w:link w:val="FooterChar"/>
    <w:uiPriority w:val="99"/>
    <w:unhideWhenUsed/>
    <w:rsid w:val="00D65195"/>
    <w:pPr>
      <w:tabs>
        <w:tab w:val="center" w:pos="4680"/>
        <w:tab w:val="right" w:pos="9360"/>
      </w:tabs>
    </w:pPr>
  </w:style>
  <w:style w:type="character" w:customStyle="1" w:styleId="FooterChar">
    <w:name w:val="Footer Char"/>
    <w:basedOn w:val="DefaultParagraphFont"/>
    <w:link w:val="Footer"/>
    <w:uiPriority w:val="99"/>
    <w:rsid w:val="00D65195"/>
  </w:style>
  <w:style w:type="paragraph" w:customStyle="1" w:styleId="p1">
    <w:name w:val="p1"/>
    <w:basedOn w:val="Normal"/>
    <w:rsid w:val="0060376B"/>
    <w:rPr>
      <w:rFonts w:ascii="Helvetica" w:hAnsi="Helvetica" w:cs="Times New Roman"/>
      <w:sz w:val="8"/>
      <w:szCs w:val="8"/>
    </w:rPr>
  </w:style>
  <w:style w:type="paragraph" w:customStyle="1" w:styleId="p2">
    <w:name w:val="p2"/>
    <w:basedOn w:val="Normal"/>
    <w:rsid w:val="006D4523"/>
    <w:rPr>
      <w:rFonts w:ascii="Helvetica" w:hAnsi="Helvetica" w:cs="Times New Roman"/>
      <w:sz w:val="14"/>
      <w:szCs w:val="14"/>
    </w:rPr>
  </w:style>
  <w:style w:type="character" w:customStyle="1" w:styleId="Heading2Char">
    <w:name w:val="Heading 2 Char"/>
    <w:basedOn w:val="DefaultParagraphFont"/>
    <w:link w:val="Heading2"/>
    <w:uiPriority w:val="9"/>
    <w:rsid w:val="005743F8"/>
    <w:rPr>
      <w:rFonts w:asciiTheme="majorHAnsi" w:eastAsiaTheme="majorEastAsia" w:hAnsiTheme="majorHAnsi" w:cstheme="majorBidi"/>
      <w:b/>
      <w:color w:val="2E74B5" w:themeColor="accent5" w:themeShade="BF"/>
      <w:sz w:val="26"/>
      <w:szCs w:val="26"/>
    </w:rPr>
  </w:style>
  <w:style w:type="character" w:customStyle="1" w:styleId="Heading1Char">
    <w:name w:val="Heading 1 Char"/>
    <w:basedOn w:val="DefaultParagraphFont"/>
    <w:link w:val="Heading1"/>
    <w:uiPriority w:val="9"/>
    <w:rsid w:val="005743F8"/>
    <w:rPr>
      <w:rFonts w:asciiTheme="majorHAnsi" w:eastAsiaTheme="majorEastAsia" w:hAnsiTheme="majorHAnsi" w:cstheme="majorBidi"/>
      <w:b/>
      <w:color w:val="2E74B5" w:themeColor="accent5" w:themeShade="BF"/>
      <w:sz w:val="32"/>
      <w:szCs w:val="32"/>
    </w:rPr>
  </w:style>
  <w:style w:type="paragraph" w:customStyle="1" w:styleId="FigureCaption">
    <w:name w:val="Figure Caption"/>
    <w:basedOn w:val="Normal"/>
    <w:next w:val="Normal"/>
    <w:qFormat/>
    <w:rsid w:val="005743F8"/>
    <w:pPr>
      <w:jc w:val="center"/>
    </w:pPr>
    <w:rPr>
      <w:i/>
      <w:szCs w:val="17"/>
    </w:rPr>
  </w:style>
  <w:style w:type="paragraph" w:customStyle="1" w:styleId="References">
    <w:name w:val="References"/>
    <w:basedOn w:val="Normal"/>
    <w:qFormat/>
    <w:rsid w:val="005743F8"/>
    <w:pPr>
      <w:numPr>
        <w:numId w:val="2"/>
      </w:numPr>
      <w:spacing w:after="40"/>
      <w:ind w:left="227" w:hanging="170"/>
    </w:pPr>
    <w:rPr>
      <w:sz w:val="15"/>
      <w:szCs w:val="17"/>
    </w:rPr>
  </w:style>
  <w:style w:type="paragraph" w:styleId="ListParagraph">
    <w:name w:val="List Paragraph"/>
    <w:basedOn w:val="Normal"/>
    <w:uiPriority w:val="34"/>
    <w:qFormat/>
    <w:rsid w:val="00D31BFB"/>
    <w:pPr>
      <w:ind w:left="720"/>
      <w:contextualSpacing/>
    </w:pPr>
  </w:style>
  <w:style w:type="character" w:styleId="Hyperlink">
    <w:name w:val="Hyperlink"/>
    <w:basedOn w:val="DefaultParagraphFont"/>
    <w:uiPriority w:val="99"/>
    <w:unhideWhenUsed/>
    <w:rsid w:val="003D5FFD"/>
    <w:rPr>
      <w:color w:val="0563C1" w:themeColor="hyperlink"/>
      <w:u w:val="single"/>
    </w:rPr>
  </w:style>
  <w:style w:type="character" w:styleId="UnresolvedMention">
    <w:name w:val="Unresolved Mention"/>
    <w:basedOn w:val="DefaultParagraphFont"/>
    <w:uiPriority w:val="99"/>
    <w:semiHidden/>
    <w:unhideWhenUsed/>
    <w:rsid w:val="003D5F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84052">
      <w:bodyDiv w:val="1"/>
      <w:marLeft w:val="0"/>
      <w:marRight w:val="0"/>
      <w:marTop w:val="0"/>
      <w:marBottom w:val="0"/>
      <w:divBdr>
        <w:top w:val="none" w:sz="0" w:space="0" w:color="auto"/>
        <w:left w:val="none" w:sz="0" w:space="0" w:color="auto"/>
        <w:bottom w:val="none" w:sz="0" w:space="0" w:color="auto"/>
        <w:right w:val="none" w:sz="0" w:space="0" w:color="auto"/>
      </w:divBdr>
    </w:div>
    <w:div w:id="322053079">
      <w:bodyDiv w:val="1"/>
      <w:marLeft w:val="0"/>
      <w:marRight w:val="0"/>
      <w:marTop w:val="0"/>
      <w:marBottom w:val="0"/>
      <w:divBdr>
        <w:top w:val="none" w:sz="0" w:space="0" w:color="auto"/>
        <w:left w:val="none" w:sz="0" w:space="0" w:color="auto"/>
        <w:bottom w:val="none" w:sz="0" w:space="0" w:color="auto"/>
        <w:right w:val="none" w:sz="0" w:space="0" w:color="auto"/>
      </w:divBdr>
    </w:div>
    <w:div w:id="462769584">
      <w:bodyDiv w:val="1"/>
      <w:marLeft w:val="0"/>
      <w:marRight w:val="0"/>
      <w:marTop w:val="0"/>
      <w:marBottom w:val="0"/>
      <w:divBdr>
        <w:top w:val="none" w:sz="0" w:space="0" w:color="auto"/>
        <w:left w:val="none" w:sz="0" w:space="0" w:color="auto"/>
        <w:bottom w:val="none" w:sz="0" w:space="0" w:color="auto"/>
        <w:right w:val="none" w:sz="0" w:space="0" w:color="auto"/>
      </w:divBdr>
    </w:div>
    <w:div w:id="747774808">
      <w:bodyDiv w:val="1"/>
      <w:marLeft w:val="0"/>
      <w:marRight w:val="0"/>
      <w:marTop w:val="0"/>
      <w:marBottom w:val="0"/>
      <w:divBdr>
        <w:top w:val="none" w:sz="0" w:space="0" w:color="auto"/>
        <w:left w:val="none" w:sz="0" w:space="0" w:color="auto"/>
        <w:bottom w:val="none" w:sz="0" w:space="0" w:color="auto"/>
        <w:right w:val="none" w:sz="0" w:space="0" w:color="auto"/>
      </w:divBdr>
    </w:div>
    <w:div w:id="14941794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pillai/ISYS3001_2023_Term1-Assessment2" TargetMode="External"/><Relationship Id="rId13" Type="http://schemas.microsoft.com/office/2007/relationships/diagramDrawing" Target="diagrams/drawing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ason\Dropbox\1.%20TEACHING\General\TEMPLATES\SCU_Report_Template%202b.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4BAC39-5102-425A-B998-28079A6D1D4B}"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en-AU"/>
        </a:p>
      </dgm:t>
    </dgm:pt>
    <dgm:pt modelId="{395D2992-E3BD-4845-8183-956A318533DF}">
      <dgm:prSet phldrT="[Text]"/>
      <dgm:spPr>
        <a:solidFill>
          <a:srgbClr val="92D050"/>
        </a:solidFill>
      </dgm:spPr>
      <dgm:t>
        <a:bodyPr/>
        <a:lstStyle/>
        <a:p>
          <a:pPr algn="ctr"/>
          <a:r>
            <a:rPr lang="en-AU"/>
            <a:t>Lecturer</a:t>
          </a:r>
        </a:p>
      </dgm:t>
    </dgm:pt>
    <dgm:pt modelId="{AE837B2D-279F-410F-9265-0AAFDDCA7B51}" type="parTrans" cxnId="{8976CAA8-BA75-4003-A54B-AAB83B84FA03}">
      <dgm:prSet/>
      <dgm:spPr/>
      <dgm:t>
        <a:bodyPr/>
        <a:lstStyle/>
        <a:p>
          <a:pPr algn="ctr"/>
          <a:endParaRPr lang="en-AU"/>
        </a:p>
      </dgm:t>
    </dgm:pt>
    <dgm:pt modelId="{337EB366-0572-4D0E-8614-00D743DA0E34}" type="sibTrans" cxnId="{8976CAA8-BA75-4003-A54B-AAB83B84FA03}">
      <dgm:prSet/>
      <dgm:spPr/>
      <dgm:t>
        <a:bodyPr/>
        <a:lstStyle/>
        <a:p>
          <a:pPr algn="ctr"/>
          <a:endParaRPr lang="en-AU"/>
        </a:p>
      </dgm:t>
    </dgm:pt>
    <dgm:pt modelId="{6267DACC-C4DB-4F23-991A-FFAB82A14CCB}">
      <dgm:prSet phldrT="[Text]"/>
      <dgm:spPr>
        <a:solidFill>
          <a:srgbClr val="92D050"/>
        </a:solidFill>
      </dgm:spPr>
      <dgm:t>
        <a:bodyPr/>
        <a:lstStyle/>
        <a:p>
          <a:pPr algn="ctr"/>
          <a:r>
            <a:rPr lang="en-AU"/>
            <a:t>Tutors</a:t>
          </a:r>
        </a:p>
      </dgm:t>
    </dgm:pt>
    <dgm:pt modelId="{65729A48-F91F-4314-A810-EF26B6E7FA47}" type="parTrans" cxnId="{64413CC2-8DB8-41EB-8ACC-7942D4503FC4}">
      <dgm:prSet/>
      <dgm:spPr/>
      <dgm:t>
        <a:bodyPr/>
        <a:lstStyle/>
        <a:p>
          <a:pPr algn="ctr"/>
          <a:endParaRPr lang="en-AU"/>
        </a:p>
      </dgm:t>
    </dgm:pt>
    <dgm:pt modelId="{CC8304AC-DA71-487D-89B1-7383861A8816}" type="sibTrans" cxnId="{64413CC2-8DB8-41EB-8ACC-7942D4503FC4}">
      <dgm:prSet/>
      <dgm:spPr/>
      <dgm:t>
        <a:bodyPr/>
        <a:lstStyle/>
        <a:p>
          <a:pPr algn="ctr"/>
          <a:endParaRPr lang="en-AU"/>
        </a:p>
      </dgm:t>
    </dgm:pt>
    <dgm:pt modelId="{9F07142B-4FD6-4B98-8410-E9D65A6F5215}">
      <dgm:prSet phldrT="[Text]"/>
      <dgm:spPr>
        <a:solidFill>
          <a:srgbClr val="FF0000"/>
        </a:solidFill>
      </dgm:spPr>
      <dgm:t>
        <a:bodyPr/>
        <a:lstStyle/>
        <a:p>
          <a:pPr algn="ctr"/>
          <a:r>
            <a:rPr lang="en-AU"/>
            <a:t>Online Forums</a:t>
          </a:r>
        </a:p>
      </dgm:t>
    </dgm:pt>
    <dgm:pt modelId="{F1E2497C-E71C-4AAF-96EE-35DBC66D7AF2}" type="parTrans" cxnId="{CFA8653A-A2D9-4BE0-83ED-54522D71FCDD}">
      <dgm:prSet/>
      <dgm:spPr/>
      <dgm:t>
        <a:bodyPr/>
        <a:lstStyle/>
        <a:p>
          <a:pPr algn="ctr"/>
          <a:endParaRPr lang="en-AU"/>
        </a:p>
      </dgm:t>
    </dgm:pt>
    <dgm:pt modelId="{3D39CFED-92FD-4F6C-A27F-20E698B32AAC}" type="sibTrans" cxnId="{CFA8653A-A2D9-4BE0-83ED-54522D71FCDD}">
      <dgm:prSet/>
      <dgm:spPr/>
      <dgm:t>
        <a:bodyPr/>
        <a:lstStyle/>
        <a:p>
          <a:pPr algn="ctr"/>
          <a:endParaRPr lang="en-AU"/>
        </a:p>
      </dgm:t>
    </dgm:pt>
    <dgm:pt modelId="{64B8E5AE-C2C8-41A3-97F5-01A76F978D11}">
      <dgm:prSet phldrT="[Text]"/>
      <dgm:spPr>
        <a:solidFill>
          <a:srgbClr val="FF0000"/>
        </a:solidFill>
      </dgm:spPr>
      <dgm:t>
        <a:bodyPr/>
        <a:lstStyle/>
        <a:p>
          <a:pPr algn="ctr"/>
          <a:r>
            <a:rPr lang="en-AU"/>
            <a:t>Relatives</a:t>
          </a:r>
        </a:p>
      </dgm:t>
    </dgm:pt>
    <dgm:pt modelId="{660F45AA-4FDF-4A0E-82A1-266C30A2F919}" type="parTrans" cxnId="{810C566F-82BF-4C0E-8E66-898EDDC1B66E}">
      <dgm:prSet/>
      <dgm:spPr/>
      <dgm:t>
        <a:bodyPr/>
        <a:lstStyle/>
        <a:p>
          <a:pPr algn="ctr"/>
          <a:endParaRPr lang="en-AU"/>
        </a:p>
      </dgm:t>
    </dgm:pt>
    <dgm:pt modelId="{F157E3DD-E73B-40D4-AC72-AE244D6872BF}" type="sibTrans" cxnId="{810C566F-82BF-4C0E-8E66-898EDDC1B66E}">
      <dgm:prSet/>
      <dgm:spPr/>
      <dgm:t>
        <a:bodyPr/>
        <a:lstStyle/>
        <a:p>
          <a:pPr algn="ctr"/>
          <a:endParaRPr lang="en-AU"/>
        </a:p>
      </dgm:t>
    </dgm:pt>
    <dgm:pt modelId="{FEE13FFD-52DC-4F48-B4F2-91EC530DC4DD}">
      <dgm:prSet phldrT="[Text]"/>
      <dgm:spPr>
        <a:solidFill>
          <a:srgbClr val="FF0000"/>
        </a:solidFill>
      </dgm:spPr>
      <dgm:t>
        <a:bodyPr/>
        <a:lstStyle/>
        <a:p>
          <a:pPr algn="ctr"/>
          <a:r>
            <a:rPr lang="en-AU"/>
            <a:t>Students outside unit</a:t>
          </a:r>
        </a:p>
      </dgm:t>
    </dgm:pt>
    <dgm:pt modelId="{6F2BE4A4-B7FC-42C0-8546-F1AE4D3A6E87}" type="parTrans" cxnId="{AEDE218E-BB2D-4F9A-8AF4-D05D775B9331}">
      <dgm:prSet/>
      <dgm:spPr/>
      <dgm:t>
        <a:bodyPr/>
        <a:lstStyle/>
        <a:p>
          <a:pPr algn="ctr"/>
          <a:endParaRPr lang="en-AU"/>
        </a:p>
      </dgm:t>
    </dgm:pt>
    <dgm:pt modelId="{24539904-B736-4091-9E70-B945EBFE9963}" type="sibTrans" cxnId="{AEDE218E-BB2D-4F9A-8AF4-D05D775B9331}">
      <dgm:prSet/>
      <dgm:spPr/>
      <dgm:t>
        <a:bodyPr/>
        <a:lstStyle/>
        <a:p>
          <a:pPr algn="ctr"/>
          <a:endParaRPr lang="en-AU"/>
        </a:p>
      </dgm:t>
    </dgm:pt>
    <dgm:pt modelId="{8A099013-5ED5-4757-9D3F-45FA8FD3561E}">
      <dgm:prSet phldrT="[Text]"/>
      <dgm:spPr>
        <a:solidFill>
          <a:srgbClr val="FF0000"/>
        </a:solidFill>
      </dgm:spPr>
      <dgm:t>
        <a:bodyPr/>
        <a:lstStyle/>
        <a:p>
          <a:pPr algn="ctr"/>
          <a:r>
            <a:rPr lang="en-AU"/>
            <a:t>Hired coders</a:t>
          </a:r>
        </a:p>
      </dgm:t>
    </dgm:pt>
    <dgm:pt modelId="{963ED7B4-CC7C-4D14-BB0F-88F7C6B774EC}" type="parTrans" cxnId="{AE66A979-B378-4768-8A83-4547FC41E8F5}">
      <dgm:prSet/>
      <dgm:spPr/>
      <dgm:t>
        <a:bodyPr/>
        <a:lstStyle/>
        <a:p>
          <a:pPr algn="ctr"/>
          <a:endParaRPr lang="en-AU"/>
        </a:p>
      </dgm:t>
    </dgm:pt>
    <dgm:pt modelId="{7F2C106D-E22A-4403-8CAC-314C5842C49C}" type="sibTrans" cxnId="{AE66A979-B378-4768-8A83-4547FC41E8F5}">
      <dgm:prSet/>
      <dgm:spPr/>
      <dgm:t>
        <a:bodyPr/>
        <a:lstStyle/>
        <a:p>
          <a:pPr algn="ctr"/>
          <a:endParaRPr lang="en-AU"/>
        </a:p>
      </dgm:t>
    </dgm:pt>
    <dgm:pt modelId="{E653B1AA-872A-499D-BD4F-4ECDDB9CD2C2}">
      <dgm:prSet phldrT="[Text]"/>
      <dgm:spPr>
        <a:solidFill>
          <a:schemeClr val="accent4"/>
        </a:solidFill>
      </dgm:spPr>
      <dgm:t>
        <a:bodyPr/>
        <a:lstStyle/>
        <a:p>
          <a:pPr algn="ctr"/>
          <a:r>
            <a:rPr lang="en-AU"/>
            <a:t>Classmates</a:t>
          </a:r>
        </a:p>
      </dgm:t>
    </dgm:pt>
    <dgm:pt modelId="{B2158E71-ED48-41C2-A6B8-AB068A69F519}" type="parTrans" cxnId="{67F5A4EF-3DEC-488A-800C-CC6A06E81B82}">
      <dgm:prSet/>
      <dgm:spPr/>
      <dgm:t>
        <a:bodyPr/>
        <a:lstStyle/>
        <a:p>
          <a:pPr algn="ctr"/>
          <a:endParaRPr lang="en-AU"/>
        </a:p>
      </dgm:t>
    </dgm:pt>
    <dgm:pt modelId="{6236B7E8-746A-47E0-A7E9-1CB1F88FB159}" type="sibTrans" cxnId="{67F5A4EF-3DEC-488A-800C-CC6A06E81B82}">
      <dgm:prSet/>
      <dgm:spPr/>
      <dgm:t>
        <a:bodyPr/>
        <a:lstStyle/>
        <a:p>
          <a:pPr algn="ctr"/>
          <a:endParaRPr lang="en-AU"/>
        </a:p>
      </dgm:t>
    </dgm:pt>
    <dgm:pt modelId="{2DE8B0DA-66BF-4127-9759-06A9272911AD}">
      <dgm:prSet phldrT="[Text]"/>
      <dgm:spPr/>
      <dgm:t>
        <a:bodyPr/>
        <a:lstStyle/>
        <a:p>
          <a:pPr algn="ctr"/>
          <a:r>
            <a:rPr lang="en-AU"/>
            <a:t>Private Tutors</a:t>
          </a:r>
        </a:p>
      </dgm:t>
    </dgm:pt>
    <dgm:pt modelId="{B5BDE22B-DBF4-41EB-997A-5417348CF985}" type="parTrans" cxnId="{948D7898-12A2-44B4-A1DA-FA07859B16D5}">
      <dgm:prSet/>
      <dgm:spPr/>
      <dgm:t>
        <a:bodyPr/>
        <a:lstStyle/>
        <a:p>
          <a:pPr algn="ctr"/>
          <a:endParaRPr lang="en-AU"/>
        </a:p>
      </dgm:t>
    </dgm:pt>
    <dgm:pt modelId="{5ECC82E9-F7E7-4DBD-A70A-CADE3FCE80E4}" type="sibTrans" cxnId="{948D7898-12A2-44B4-A1DA-FA07859B16D5}">
      <dgm:prSet/>
      <dgm:spPr/>
      <dgm:t>
        <a:bodyPr/>
        <a:lstStyle/>
        <a:p>
          <a:pPr algn="ctr"/>
          <a:endParaRPr lang="en-AU"/>
        </a:p>
      </dgm:t>
    </dgm:pt>
    <dgm:pt modelId="{315B3C60-8CF6-4BF5-BD3E-DD9EFDE7E1D3}">
      <dgm:prSet phldrT="[Text]"/>
      <dgm:spPr/>
      <dgm:t>
        <a:bodyPr/>
        <a:lstStyle/>
        <a:p>
          <a:pPr algn="ctr"/>
          <a:r>
            <a:rPr lang="en-AU"/>
            <a:t>Other</a:t>
          </a:r>
        </a:p>
      </dgm:t>
    </dgm:pt>
    <dgm:pt modelId="{977D0D5E-2D9B-4145-A061-C2A018BCC19C}" type="parTrans" cxnId="{B533ABA1-543B-4440-B267-33F0CD0B914C}">
      <dgm:prSet/>
      <dgm:spPr/>
      <dgm:t>
        <a:bodyPr/>
        <a:lstStyle/>
        <a:p>
          <a:pPr algn="ctr"/>
          <a:endParaRPr lang="en-AU"/>
        </a:p>
      </dgm:t>
    </dgm:pt>
    <dgm:pt modelId="{502DC04C-1742-4CDC-A2F9-C10F3CA9A48B}" type="sibTrans" cxnId="{B533ABA1-543B-4440-B267-33F0CD0B914C}">
      <dgm:prSet/>
      <dgm:spPr/>
      <dgm:t>
        <a:bodyPr/>
        <a:lstStyle/>
        <a:p>
          <a:pPr algn="ctr"/>
          <a:endParaRPr lang="en-AU"/>
        </a:p>
      </dgm:t>
    </dgm:pt>
    <dgm:pt modelId="{7B9BE61A-1AC1-4CE4-97E4-F007B001BB72}" type="pres">
      <dgm:prSet presAssocID="{7B4BAC39-5102-425A-B998-28079A6D1D4B}" presName="diagram" presStyleCnt="0">
        <dgm:presLayoutVars>
          <dgm:dir/>
          <dgm:resizeHandles val="exact"/>
        </dgm:presLayoutVars>
      </dgm:prSet>
      <dgm:spPr/>
    </dgm:pt>
    <dgm:pt modelId="{39BADF48-04C3-476E-ABEF-48B618215028}" type="pres">
      <dgm:prSet presAssocID="{395D2992-E3BD-4845-8183-956A318533DF}" presName="node" presStyleLbl="node1" presStyleIdx="0" presStyleCnt="9">
        <dgm:presLayoutVars>
          <dgm:bulletEnabled val="1"/>
        </dgm:presLayoutVars>
      </dgm:prSet>
      <dgm:spPr/>
    </dgm:pt>
    <dgm:pt modelId="{379B884C-C757-4B6D-8641-94C4A4F075CB}" type="pres">
      <dgm:prSet presAssocID="{337EB366-0572-4D0E-8614-00D743DA0E34}" presName="sibTrans" presStyleCnt="0"/>
      <dgm:spPr/>
    </dgm:pt>
    <dgm:pt modelId="{CF72E00A-5F3A-4072-8DEE-8B78A166F920}" type="pres">
      <dgm:prSet presAssocID="{6267DACC-C4DB-4F23-991A-FFAB82A14CCB}" presName="node" presStyleLbl="node1" presStyleIdx="1" presStyleCnt="9">
        <dgm:presLayoutVars>
          <dgm:bulletEnabled val="1"/>
        </dgm:presLayoutVars>
      </dgm:prSet>
      <dgm:spPr/>
    </dgm:pt>
    <dgm:pt modelId="{592D8764-9383-4092-B3B2-9D9823CF5010}" type="pres">
      <dgm:prSet presAssocID="{CC8304AC-DA71-487D-89B1-7383861A8816}" presName="sibTrans" presStyleCnt="0"/>
      <dgm:spPr/>
    </dgm:pt>
    <dgm:pt modelId="{6C6F6E2C-5F42-48F8-BCFA-F567037AF697}" type="pres">
      <dgm:prSet presAssocID="{9F07142B-4FD6-4B98-8410-E9D65A6F5215}" presName="node" presStyleLbl="node1" presStyleIdx="2" presStyleCnt="9">
        <dgm:presLayoutVars>
          <dgm:bulletEnabled val="1"/>
        </dgm:presLayoutVars>
      </dgm:prSet>
      <dgm:spPr/>
    </dgm:pt>
    <dgm:pt modelId="{AFA22B7F-A854-4DA3-86D1-2AEEAF5048F2}" type="pres">
      <dgm:prSet presAssocID="{3D39CFED-92FD-4F6C-A27F-20E698B32AAC}" presName="sibTrans" presStyleCnt="0"/>
      <dgm:spPr/>
    </dgm:pt>
    <dgm:pt modelId="{42EBEAB3-79D8-49AF-8B00-224E1BE3A596}" type="pres">
      <dgm:prSet presAssocID="{64B8E5AE-C2C8-41A3-97F5-01A76F978D11}" presName="node" presStyleLbl="node1" presStyleIdx="3" presStyleCnt="9">
        <dgm:presLayoutVars>
          <dgm:bulletEnabled val="1"/>
        </dgm:presLayoutVars>
      </dgm:prSet>
      <dgm:spPr/>
    </dgm:pt>
    <dgm:pt modelId="{4EAE16AC-1E41-4AFE-8B01-DB31F75E3A16}" type="pres">
      <dgm:prSet presAssocID="{F157E3DD-E73B-40D4-AC72-AE244D6872BF}" presName="sibTrans" presStyleCnt="0"/>
      <dgm:spPr/>
    </dgm:pt>
    <dgm:pt modelId="{A62687EF-8736-4E55-A61F-243B2F171348}" type="pres">
      <dgm:prSet presAssocID="{FEE13FFD-52DC-4F48-B4F2-91EC530DC4DD}" presName="node" presStyleLbl="node1" presStyleIdx="4" presStyleCnt="9">
        <dgm:presLayoutVars>
          <dgm:bulletEnabled val="1"/>
        </dgm:presLayoutVars>
      </dgm:prSet>
      <dgm:spPr/>
    </dgm:pt>
    <dgm:pt modelId="{BF690A22-E52B-4113-A280-04913A94396B}" type="pres">
      <dgm:prSet presAssocID="{24539904-B736-4091-9E70-B945EBFE9963}" presName="sibTrans" presStyleCnt="0"/>
      <dgm:spPr/>
    </dgm:pt>
    <dgm:pt modelId="{29698476-1370-4292-A6FA-BAF7A01FD417}" type="pres">
      <dgm:prSet presAssocID="{8A099013-5ED5-4757-9D3F-45FA8FD3561E}" presName="node" presStyleLbl="node1" presStyleIdx="5" presStyleCnt="9">
        <dgm:presLayoutVars>
          <dgm:bulletEnabled val="1"/>
        </dgm:presLayoutVars>
      </dgm:prSet>
      <dgm:spPr/>
    </dgm:pt>
    <dgm:pt modelId="{2A6E48B6-EC21-4F1A-BEC2-4B51191AB1C3}" type="pres">
      <dgm:prSet presAssocID="{7F2C106D-E22A-4403-8CAC-314C5842C49C}" presName="sibTrans" presStyleCnt="0"/>
      <dgm:spPr/>
    </dgm:pt>
    <dgm:pt modelId="{44691B9B-2F8C-4112-A13D-78AEDA0FC107}" type="pres">
      <dgm:prSet presAssocID="{E653B1AA-872A-499D-BD4F-4ECDDB9CD2C2}" presName="node" presStyleLbl="node1" presStyleIdx="6" presStyleCnt="9">
        <dgm:presLayoutVars>
          <dgm:bulletEnabled val="1"/>
        </dgm:presLayoutVars>
      </dgm:prSet>
      <dgm:spPr/>
    </dgm:pt>
    <dgm:pt modelId="{62225532-B5D3-4552-8426-135B5E79FCEB}" type="pres">
      <dgm:prSet presAssocID="{6236B7E8-746A-47E0-A7E9-1CB1F88FB159}" presName="sibTrans" presStyleCnt="0"/>
      <dgm:spPr/>
    </dgm:pt>
    <dgm:pt modelId="{C02BD9A9-3241-4140-9CD5-87BA3B09A549}" type="pres">
      <dgm:prSet presAssocID="{2DE8B0DA-66BF-4127-9759-06A9272911AD}" presName="node" presStyleLbl="node1" presStyleIdx="7" presStyleCnt="9">
        <dgm:presLayoutVars>
          <dgm:bulletEnabled val="1"/>
        </dgm:presLayoutVars>
      </dgm:prSet>
      <dgm:spPr/>
    </dgm:pt>
    <dgm:pt modelId="{25E20ABC-1F28-4CB1-ACB2-C4AE4B58015E}" type="pres">
      <dgm:prSet presAssocID="{5ECC82E9-F7E7-4DBD-A70A-CADE3FCE80E4}" presName="sibTrans" presStyleCnt="0"/>
      <dgm:spPr/>
    </dgm:pt>
    <dgm:pt modelId="{1FB0E478-23A1-4E9C-91BA-0E134C882775}" type="pres">
      <dgm:prSet presAssocID="{315B3C60-8CF6-4BF5-BD3E-DD9EFDE7E1D3}" presName="node" presStyleLbl="node1" presStyleIdx="8" presStyleCnt="9">
        <dgm:presLayoutVars>
          <dgm:bulletEnabled val="1"/>
        </dgm:presLayoutVars>
      </dgm:prSet>
      <dgm:spPr/>
    </dgm:pt>
  </dgm:ptLst>
  <dgm:cxnLst>
    <dgm:cxn modelId="{85CA9D03-6CC2-43ED-9AB0-C543AEBA6711}" type="presOf" srcId="{8A099013-5ED5-4757-9D3F-45FA8FD3561E}" destId="{29698476-1370-4292-A6FA-BAF7A01FD417}" srcOrd="0" destOrd="0" presId="urn:microsoft.com/office/officeart/2005/8/layout/default"/>
    <dgm:cxn modelId="{2D599E13-AF29-4758-A395-C065ACAFBA44}" type="presOf" srcId="{7B4BAC39-5102-425A-B998-28079A6D1D4B}" destId="{7B9BE61A-1AC1-4CE4-97E4-F007B001BB72}" srcOrd="0" destOrd="0" presId="urn:microsoft.com/office/officeart/2005/8/layout/default"/>
    <dgm:cxn modelId="{70371D17-0669-42E4-8E17-35C576F1EFBD}" type="presOf" srcId="{2DE8B0DA-66BF-4127-9759-06A9272911AD}" destId="{C02BD9A9-3241-4140-9CD5-87BA3B09A549}" srcOrd="0" destOrd="0" presId="urn:microsoft.com/office/officeart/2005/8/layout/default"/>
    <dgm:cxn modelId="{C7EDCB36-886B-42EA-90A5-F6E24700D7EA}" type="presOf" srcId="{395D2992-E3BD-4845-8183-956A318533DF}" destId="{39BADF48-04C3-476E-ABEF-48B618215028}" srcOrd="0" destOrd="0" presId="urn:microsoft.com/office/officeart/2005/8/layout/default"/>
    <dgm:cxn modelId="{CFA8653A-A2D9-4BE0-83ED-54522D71FCDD}" srcId="{7B4BAC39-5102-425A-B998-28079A6D1D4B}" destId="{9F07142B-4FD6-4B98-8410-E9D65A6F5215}" srcOrd="2" destOrd="0" parTransId="{F1E2497C-E71C-4AAF-96EE-35DBC66D7AF2}" sibTransId="{3D39CFED-92FD-4F6C-A27F-20E698B32AAC}"/>
    <dgm:cxn modelId="{F2E4984D-9223-414D-B2C1-29C14F1268E6}" type="presOf" srcId="{64B8E5AE-C2C8-41A3-97F5-01A76F978D11}" destId="{42EBEAB3-79D8-49AF-8B00-224E1BE3A596}" srcOrd="0" destOrd="0" presId="urn:microsoft.com/office/officeart/2005/8/layout/default"/>
    <dgm:cxn modelId="{810C566F-82BF-4C0E-8E66-898EDDC1B66E}" srcId="{7B4BAC39-5102-425A-B998-28079A6D1D4B}" destId="{64B8E5AE-C2C8-41A3-97F5-01A76F978D11}" srcOrd="3" destOrd="0" parTransId="{660F45AA-4FDF-4A0E-82A1-266C30A2F919}" sibTransId="{F157E3DD-E73B-40D4-AC72-AE244D6872BF}"/>
    <dgm:cxn modelId="{460BD24F-A549-483B-A006-9A9FF66C7131}" type="presOf" srcId="{315B3C60-8CF6-4BF5-BD3E-DD9EFDE7E1D3}" destId="{1FB0E478-23A1-4E9C-91BA-0E134C882775}" srcOrd="0" destOrd="0" presId="urn:microsoft.com/office/officeart/2005/8/layout/default"/>
    <dgm:cxn modelId="{AE66A979-B378-4768-8A83-4547FC41E8F5}" srcId="{7B4BAC39-5102-425A-B998-28079A6D1D4B}" destId="{8A099013-5ED5-4757-9D3F-45FA8FD3561E}" srcOrd="5" destOrd="0" parTransId="{963ED7B4-CC7C-4D14-BB0F-88F7C6B774EC}" sibTransId="{7F2C106D-E22A-4403-8CAC-314C5842C49C}"/>
    <dgm:cxn modelId="{AEDE218E-BB2D-4F9A-8AF4-D05D775B9331}" srcId="{7B4BAC39-5102-425A-B998-28079A6D1D4B}" destId="{FEE13FFD-52DC-4F48-B4F2-91EC530DC4DD}" srcOrd="4" destOrd="0" parTransId="{6F2BE4A4-B7FC-42C0-8546-F1AE4D3A6E87}" sibTransId="{24539904-B736-4091-9E70-B945EBFE9963}"/>
    <dgm:cxn modelId="{948D7898-12A2-44B4-A1DA-FA07859B16D5}" srcId="{7B4BAC39-5102-425A-B998-28079A6D1D4B}" destId="{2DE8B0DA-66BF-4127-9759-06A9272911AD}" srcOrd="7" destOrd="0" parTransId="{B5BDE22B-DBF4-41EB-997A-5417348CF985}" sibTransId="{5ECC82E9-F7E7-4DBD-A70A-CADE3FCE80E4}"/>
    <dgm:cxn modelId="{8242D69C-50B5-44FF-9CC8-64A3572F712C}" type="presOf" srcId="{FEE13FFD-52DC-4F48-B4F2-91EC530DC4DD}" destId="{A62687EF-8736-4E55-A61F-243B2F171348}" srcOrd="0" destOrd="0" presId="urn:microsoft.com/office/officeart/2005/8/layout/default"/>
    <dgm:cxn modelId="{B533ABA1-543B-4440-B267-33F0CD0B914C}" srcId="{7B4BAC39-5102-425A-B998-28079A6D1D4B}" destId="{315B3C60-8CF6-4BF5-BD3E-DD9EFDE7E1D3}" srcOrd="8" destOrd="0" parTransId="{977D0D5E-2D9B-4145-A061-C2A018BCC19C}" sibTransId="{502DC04C-1742-4CDC-A2F9-C10F3CA9A48B}"/>
    <dgm:cxn modelId="{8976CAA8-BA75-4003-A54B-AAB83B84FA03}" srcId="{7B4BAC39-5102-425A-B998-28079A6D1D4B}" destId="{395D2992-E3BD-4845-8183-956A318533DF}" srcOrd="0" destOrd="0" parTransId="{AE837B2D-279F-410F-9265-0AAFDDCA7B51}" sibTransId="{337EB366-0572-4D0E-8614-00D743DA0E34}"/>
    <dgm:cxn modelId="{E4BCCFAB-4B41-4D21-82CD-E4396968561C}" type="presOf" srcId="{E653B1AA-872A-499D-BD4F-4ECDDB9CD2C2}" destId="{44691B9B-2F8C-4112-A13D-78AEDA0FC107}" srcOrd="0" destOrd="0" presId="urn:microsoft.com/office/officeart/2005/8/layout/default"/>
    <dgm:cxn modelId="{B9DDFFB7-C449-415C-8F45-001E2C01C07E}" type="presOf" srcId="{6267DACC-C4DB-4F23-991A-FFAB82A14CCB}" destId="{CF72E00A-5F3A-4072-8DEE-8B78A166F920}" srcOrd="0" destOrd="0" presId="urn:microsoft.com/office/officeart/2005/8/layout/default"/>
    <dgm:cxn modelId="{64413CC2-8DB8-41EB-8ACC-7942D4503FC4}" srcId="{7B4BAC39-5102-425A-B998-28079A6D1D4B}" destId="{6267DACC-C4DB-4F23-991A-FFAB82A14CCB}" srcOrd="1" destOrd="0" parTransId="{65729A48-F91F-4314-A810-EF26B6E7FA47}" sibTransId="{CC8304AC-DA71-487D-89B1-7383861A8816}"/>
    <dgm:cxn modelId="{002817E7-2639-4829-9229-BBA88A13E9CD}" type="presOf" srcId="{9F07142B-4FD6-4B98-8410-E9D65A6F5215}" destId="{6C6F6E2C-5F42-48F8-BCFA-F567037AF697}" srcOrd="0" destOrd="0" presId="urn:microsoft.com/office/officeart/2005/8/layout/default"/>
    <dgm:cxn modelId="{67F5A4EF-3DEC-488A-800C-CC6A06E81B82}" srcId="{7B4BAC39-5102-425A-B998-28079A6D1D4B}" destId="{E653B1AA-872A-499D-BD4F-4ECDDB9CD2C2}" srcOrd="6" destOrd="0" parTransId="{B2158E71-ED48-41C2-A6B8-AB068A69F519}" sibTransId="{6236B7E8-746A-47E0-A7E9-1CB1F88FB159}"/>
    <dgm:cxn modelId="{029F340F-CC4D-4F37-9725-ADF7298D282C}" type="presParOf" srcId="{7B9BE61A-1AC1-4CE4-97E4-F007B001BB72}" destId="{39BADF48-04C3-476E-ABEF-48B618215028}" srcOrd="0" destOrd="0" presId="urn:microsoft.com/office/officeart/2005/8/layout/default"/>
    <dgm:cxn modelId="{FB9F513D-D357-428C-9EFD-B2AB0E68BDBA}" type="presParOf" srcId="{7B9BE61A-1AC1-4CE4-97E4-F007B001BB72}" destId="{379B884C-C757-4B6D-8641-94C4A4F075CB}" srcOrd="1" destOrd="0" presId="urn:microsoft.com/office/officeart/2005/8/layout/default"/>
    <dgm:cxn modelId="{4CEAEF06-43DF-45D9-B0FA-CE83D2E61F26}" type="presParOf" srcId="{7B9BE61A-1AC1-4CE4-97E4-F007B001BB72}" destId="{CF72E00A-5F3A-4072-8DEE-8B78A166F920}" srcOrd="2" destOrd="0" presId="urn:microsoft.com/office/officeart/2005/8/layout/default"/>
    <dgm:cxn modelId="{97D39B97-423F-41D0-BD0C-722D4773E5AE}" type="presParOf" srcId="{7B9BE61A-1AC1-4CE4-97E4-F007B001BB72}" destId="{592D8764-9383-4092-B3B2-9D9823CF5010}" srcOrd="3" destOrd="0" presId="urn:microsoft.com/office/officeart/2005/8/layout/default"/>
    <dgm:cxn modelId="{A19F86BA-8E3E-4634-B96D-467367E64C47}" type="presParOf" srcId="{7B9BE61A-1AC1-4CE4-97E4-F007B001BB72}" destId="{6C6F6E2C-5F42-48F8-BCFA-F567037AF697}" srcOrd="4" destOrd="0" presId="urn:microsoft.com/office/officeart/2005/8/layout/default"/>
    <dgm:cxn modelId="{97C983FA-8D87-4F9E-B8FC-979A3303C6F5}" type="presParOf" srcId="{7B9BE61A-1AC1-4CE4-97E4-F007B001BB72}" destId="{AFA22B7F-A854-4DA3-86D1-2AEEAF5048F2}" srcOrd="5" destOrd="0" presId="urn:microsoft.com/office/officeart/2005/8/layout/default"/>
    <dgm:cxn modelId="{6D05A84A-7B98-4662-A7C7-B1D4716E8307}" type="presParOf" srcId="{7B9BE61A-1AC1-4CE4-97E4-F007B001BB72}" destId="{42EBEAB3-79D8-49AF-8B00-224E1BE3A596}" srcOrd="6" destOrd="0" presId="urn:microsoft.com/office/officeart/2005/8/layout/default"/>
    <dgm:cxn modelId="{64155B2E-E3FE-4BCE-A486-7644760536CC}" type="presParOf" srcId="{7B9BE61A-1AC1-4CE4-97E4-F007B001BB72}" destId="{4EAE16AC-1E41-4AFE-8B01-DB31F75E3A16}" srcOrd="7" destOrd="0" presId="urn:microsoft.com/office/officeart/2005/8/layout/default"/>
    <dgm:cxn modelId="{36AF2018-2775-49F3-9156-831353210E31}" type="presParOf" srcId="{7B9BE61A-1AC1-4CE4-97E4-F007B001BB72}" destId="{A62687EF-8736-4E55-A61F-243B2F171348}" srcOrd="8" destOrd="0" presId="urn:microsoft.com/office/officeart/2005/8/layout/default"/>
    <dgm:cxn modelId="{BA62C2E6-D3E5-4697-990F-FC7E220159AA}" type="presParOf" srcId="{7B9BE61A-1AC1-4CE4-97E4-F007B001BB72}" destId="{BF690A22-E52B-4113-A280-04913A94396B}" srcOrd="9" destOrd="0" presId="urn:microsoft.com/office/officeart/2005/8/layout/default"/>
    <dgm:cxn modelId="{ADDCF061-2A3E-49EC-9131-6F5FD0F2F7CD}" type="presParOf" srcId="{7B9BE61A-1AC1-4CE4-97E4-F007B001BB72}" destId="{29698476-1370-4292-A6FA-BAF7A01FD417}" srcOrd="10" destOrd="0" presId="urn:microsoft.com/office/officeart/2005/8/layout/default"/>
    <dgm:cxn modelId="{3C119F9F-B27D-4CF5-8591-B5A9277FF66A}" type="presParOf" srcId="{7B9BE61A-1AC1-4CE4-97E4-F007B001BB72}" destId="{2A6E48B6-EC21-4F1A-BEC2-4B51191AB1C3}" srcOrd="11" destOrd="0" presId="urn:microsoft.com/office/officeart/2005/8/layout/default"/>
    <dgm:cxn modelId="{AE5EDA24-4B65-4B7A-AE1A-CE7E2D56FD13}" type="presParOf" srcId="{7B9BE61A-1AC1-4CE4-97E4-F007B001BB72}" destId="{44691B9B-2F8C-4112-A13D-78AEDA0FC107}" srcOrd="12" destOrd="0" presId="urn:microsoft.com/office/officeart/2005/8/layout/default"/>
    <dgm:cxn modelId="{60907896-DBA3-4C5F-90FA-A2478265AFF2}" type="presParOf" srcId="{7B9BE61A-1AC1-4CE4-97E4-F007B001BB72}" destId="{62225532-B5D3-4552-8426-135B5E79FCEB}" srcOrd="13" destOrd="0" presId="urn:microsoft.com/office/officeart/2005/8/layout/default"/>
    <dgm:cxn modelId="{E1F06FC2-DF0C-4E62-A796-1FF1B700C98F}" type="presParOf" srcId="{7B9BE61A-1AC1-4CE4-97E4-F007B001BB72}" destId="{C02BD9A9-3241-4140-9CD5-87BA3B09A549}" srcOrd="14" destOrd="0" presId="urn:microsoft.com/office/officeart/2005/8/layout/default"/>
    <dgm:cxn modelId="{0952897C-4A43-4A85-81F2-4CE797067227}" type="presParOf" srcId="{7B9BE61A-1AC1-4CE4-97E4-F007B001BB72}" destId="{25E20ABC-1F28-4CB1-ACB2-C4AE4B58015E}" srcOrd="15" destOrd="0" presId="urn:microsoft.com/office/officeart/2005/8/layout/default"/>
    <dgm:cxn modelId="{56C25D43-D228-4895-9754-29796159F374}" type="presParOf" srcId="{7B9BE61A-1AC1-4CE4-97E4-F007B001BB72}" destId="{1FB0E478-23A1-4E9C-91BA-0E134C882775}" srcOrd="16" destOrd="0" presId="urn:microsoft.com/office/officeart/2005/8/layout/defaul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BADF48-04C3-476E-ABEF-48B618215028}">
      <dsp:nvSpPr>
        <dsp:cNvPr id="0" name=""/>
        <dsp:cNvSpPr/>
      </dsp:nvSpPr>
      <dsp:spPr>
        <a:xfrm>
          <a:off x="24554" y="341"/>
          <a:ext cx="687817" cy="412690"/>
        </a:xfrm>
        <a:prstGeom prst="rec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Lecturer</a:t>
          </a:r>
        </a:p>
      </dsp:txBody>
      <dsp:txXfrm>
        <a:off x="24554" y="341"/>
        <a:ext cx="687817" cy="412690"/>
      </dsp:txXfrm>
    </dsp:sp>
    <dsp:sp modelId="{CF72E00A-5F3A-4072-8DEE-8B78A166F920}">
      <dsp:nvSpPr>
        <dsp:cNvPr id="0" name=""/>
        <dsp:cNvSpPr/>
      </dsp:nvSpPr>
      <dsp:spPr>
        <a:xfrm>
          <a:off x="781153" y="341"/>
          <a:ext cx="687817" cy="412690"/>
        </a:xfrm>
        <a:prstGeom prst="rec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Tutors</a:t>
          </a:r>
        </a:p>
      </dsp:txBody>
      <dsp:txXfrm>
        <a:off x="781153" y="341"/>
        <a:ext cx="687817" cy="412690"/>
      </dsp:txXfrm>
    </dsp:sp>
    <dsp:sp modelId="{6C6F6E2C-5F42-48F8-BCFA-F567037AF697}">
      <dsp:nvSpPr>
        <dsp:cNvPr id="0" name=""/>
        <dsp:cNvSpPr/>
      </dsp:nvSpPr>
      <dsp:spPr>
        <a:xfrm>
          <a:off x="1537753" y="341"/>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Online Forums</a:t>
          </a:r>
        </a:p>
      </dsp:txBody>
      <dsp:txXfrm>
        <a:off x="1537753" y="341"/>
        <a:ext cx="687817" cy="412690"/>
      </dsp:txXfrm>
    </dsp:sp>
    <dsp:sp modelId="{42EBEAB3-79D8-49AF-8B00-224E1BE3A596}">
      <dsp:nvSpPr>
        <dsp:cNvPr id="0" name=""/>
        <dsp:cNvSpPr/>
      </dsp:nvSpPr>
      <dsp:spPr>
        <a:xfrm>
          <a:off x="2294352" y="341"/>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Relatives</a:t>
          </a:r>
        </a:p>
      </dsp:txBody>
      <dsp:txXfrm>
        <a:off x="2294352" y="341"/>
        <a:ext cx="687817" cy="412690"/>
      </dsp:txXfrm>
    </dsp:sp>
    <dsp:sp modelId="{A62687EF-8736-4E55-A61F-243B2F171348}">
      <dsp:nvSpPr>
        <dsp:cNvPr id="0" name=""/>
        <dsp:cNvSpPr/>
      </dsp:nvSpPr>
      <dsp:spPr>
        <a:xfrm>
          <a:off x="24554" y="481813"/>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Students outside unit</a:t>
          </a:r>
        </a:p>
      </dsp:txBody>
      <dsp:txXfrm>
        <a:off x="24554" y="481813"/>
        <a:ext cx="687817" cy="412690"/>
      </dsp:txXfrm>
    </dsp:sp>
    <dsp:sp modelId="{29698476-1370-4292-A6FA-BAF7A01FD417}">
      <dsp:nvSpPr>
        <dsp:cNvPr id="0" name=""/>
        <dsp:cNvSpPr/>
      </dsp:nvSpPr>
      <dsp:spPr>
        <a:xfrm>
          <a:off x="781153" y="481813"/>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Hired coders</a:t>
          </a:r>
        </a:p>
      </dsp:txBody>
      <dsp:txXfrm>
        <a:off x="781153" y="481813"/>
        <a:ext cx="687817" cy="412690"/>
      </dsp:txXfrm>
    </dsp:sp>
    <dsp:sp modelId="{44691B9B-2F8C-4112-A13D-78AEDA0FC107}">
      <dsp:nvSpPr>
        <dsp:cNvPr id="0" name=""/>
        <dsp:cNvSpPr/>
      </dsp:nvSpPr>
      <dsp:spPr>
        <a:xfrm>
          <a:off x="1537753" y="481813"/>
          <a:ext cx="687817" cy="41269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Classmates</a:t>
          </a:r>
        </a:p>
      </dsp:txBody>
      <dsp:txXfrm>
        <a:off x="1537753" y="481813"/>
        <a:ext cx="687817" cy="412690"/>
      </dsp:txXfrm>
    </dsp:sp>
    <dsp:sp modelId="{C02BD9A9-3241-4140-9CD5-87BA3B09A549}">
      <dsp:nvSpPr>
        <dsp:cNvPr id="0" name=""/>
        <dsp:cNvSpPr/>
      </dsp:nvSpPr>
      <dsp:spPr>
        <a:xfrm>
          <a:off x="2294352" y="481813"/>
          <a:ext cx="687817" cy="412690"/>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Private Tutors</a:t>
          </a:r>
        </a:p>
      </dsp:txBody>
      <dsp:txXfrm>
        <a:off x="2294352" y="481813"/>
        <a:ext cx="687817" cy="412690"/>
      </dsp:txXfrm>
    </dsp:sp>
    <dsp:sp modelId="{1FB0E478-23A1-4E9C-91BA-0E134C882775}">
      <dsp:nvSpPr>
        <dsp:cNvPr id="0" name=""/>
        <dsp:cNvSpPr/>
      </dsp:nvSpPr>
      <dsp:spPr>
        <a:xfrm>
          <a:off x="1159453" y="963286"/>
          <a:ext cx="687817" cy="41269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Other</a:t>
          </a:r>
        </a:p>
      </dsp:txBody>
      <dsp:txXfrm>
        <a:off x="1159453" y="963286"/>
        <a:ext cx="687817" cy="41269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843C1-B6A5-44AA-901A-BF304C4C8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SCU_Report_Template 2b</Template>
  <TotalTime>190</TotalTime>
  <Pages>2</Pages>
  <Words>930</Words>
  <Characters>5301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ISYS1001 Web Dev 1 Assignment 2</vt:lpstr>
    </vt:vector>
  </TitlesOfParts>
  <Company>Southern Cross University</Company>
  <LinksUpToDate>false</LinksUpToDate>
  <CharactersWithSpaces>6219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ISYS1001 Web Dev 1 Assignment 2</dc:title>
  <dc:subject/>
  <dc:creator>rmason</dc:creator>
  <cp:keywords/>
  <dc:description/>
  <cp:lastModifiedBy>Deepan Arulanandham</cp:lastModifiedBy>
  <cp:revision>66</cp:revision>
  <dcterms:created xsi:type="dcterms:W3CDTF">2022-02-27T04:38:00Z</dcterms:created>
  <dcterms:modified xsi:type="dcterms:W3CDTF">2023-08-29T04:57:00Z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d6c637e85c5881c3286a758f2218ad6ade227dcc4b5e63cf4fc0502d4b276a2d</vt:lpwstr>
  </property>
</Properties>
</file>